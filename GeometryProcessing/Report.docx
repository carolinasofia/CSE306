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  <w:lang w:val="en-GB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C2FE5D4" w14:textId="56233849" w:rsidR="00E374CD" w:rsidRPr="005134DC" w:rsidRDefault="00C75E5F" w:rsidP="003A75E8">
          <w:pPr>
            <w:pStyle w:val="NoSpacing"/>
            <w:rPr>
              <w:sz w:val="24"/>
              <w:lang w:val="en-GB"/>
            </w:rPr>
          </w:pPr>
          <w:r w:rsidRPr="005134DC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B7C9B3A" wp14:editId="165BB25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06B0" w14:textId="62FFB77E" w:rsidR="00C75E5F" w:rsidRDefault="008D3587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6604BDEC5A8D438AA79A8BAFD9FCFFD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Carolina Lopes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0A6AFCA6A08C4FB0AC591ED8A35221F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E8B5E9A781847318EC73607AFBE610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C75E5F">
                                      <w:t>Spring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7C9B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13CC06B0" w14:textId="62FFB77E" w:rsidR="00C75E5F" w:rsidRDefault="008D3587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6604BDEC5A8D438AA79A8BAFD9FCFFD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Carolina Lopes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0A6AFCA6A08C4FB0AC591ED8A35221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E8B5E9A781847318EC73607AFBE610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75E5F">
                                <w:t>Spring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5134DC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6D5D599" wp14:editId="647043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B9D8" w14:textId="5284FD81" w:rsidR="00C75E5F" w:rsidRDefault="008D3587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6298">
                                      <w:t>Geometry Processing</w:t>
                                    </w:r>
                                  </w:sdtContent>
                                </w:sdt>
                              </w:p>
                              <w:p w14:paraId="6C2C746C" w14:textId="7D79E706" w:rsidR="00C75E5F" w:rsidRDefault="008D3587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D5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14:paraId="69FEB9D8" w14:textId="5284FD81" w:rsidR="00C75E5F" w:rsidRDefault="008D3587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26298">
                                <w:t>Geometry Processing</w:t>
                              </w:r>
                            </w:sdtContent>
                          </w:sdt>
                        </w:p>
                        <w:p w14:paraId="6C2C746C" w14:textId="7D79E706" w:rsidR="00C75E5F" w:rsidRDefault="008D3587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490C06B" w14:textId="10CA875F" w:rsidR="00E374CD" w:rsidRPr="005134DC" w:rsidRDefault="00BD012D" w:rsidP="003A75E8">
          <w:pPr>
            <w:spacing w:before="0"/>
            <w:rPr>
              <w:lang w:val="en-GB"/>
            </w:rPr>
          </w:pPr>
          <w:r w:rsidRPr="005134DC">
            <w:rPr>
              <w:noProof/>
              <w:lang w:val="en-GB"/>
            </w:rPr>
            <w:drawing>
              <wp:anchor distT="0" distB="0" distL="114300" distR="114300" simplePos="0" relativeHeight="251659264" behindDoc="1" locked="0" layoutInCell="1" allowOverlap="0" wp14:anchorId="41DC1A17" wp14:editId="6F405967">
                <wp:simplePos x="0" y="0"/>
                <wp:positionH relativeFrom="margin">
                  <wp:posOffset>933450</wp:posOffset>
                </wp:positionH>
                <wp:positionV relativeFrom="margin">
                  <wp:posOffset>1196340</wp:posOffset>
                </wp:positionV>
                <wp:extent cx="3620770" cy="3620770"/>
                <wp:effectExtent l="133350" t="133350" r="151130" b="15113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20770" cy="3620770"/>
                        </a:xfrm>
                        <a:prstGeom prst="rect">
                          <a:avLst/>
                        </a:prstGeom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5E5F" w:rsidRPr="005134DC">
            <w:rPr>
              <w:lang w:val="en-GB"/>
            </w:rPr>
            <w:br w:type="page"/>
          </w:r>
        </w:p>
      </w:sdtContent>
    </w:sdt>
    <w:p w14:paraId="58070EDA" w14:textId="15AAF271" w:rsidR="00ED3D8A" w:rsidRDefault="00B223A7" w:rsidP="00B223A7">
      <w:pPr>
        <w:pStyle w:val="Heading1"/>
      </w:pPr>
      <w:r>
        <w:rPr>
          <w:lang w:val="en-GB"/>
        </w:rPr>
        <w:lastRenderedPageBreak/>
        <w:t>Polygon Clipping – Sutherland Algorithm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97"/>
        <w:gridCol w:w="5233"/>
      </w:tblGrid>
      <w:tr w:rsidR="00ED3D8A" w:rsidRPr="005134DC" w14:paraId="6B1755A4" w14:textId="77777777" w:rsidTr="00D26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9CB44ED" w14:textId="28B34081" w:rsidR="00ED3D8A" w:rsidRDefault="00D26298" w:rsidP="005134DC">
            <w:pPr>
              <w:pStyle w:val="Heading3"/>
              <w:outlineLvl w:val="2"/>
              <w:rPr>
                <w:b w:val="0"/>
                <w:bCs w:val="0"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3790E62" wp14:editId="51774F64">
                  <wp:extent cx="1800000" cy="1800000"/>
                  <wp:effectExtent l="0" t="0" r="0" b="0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ly1.svg"/>
                          <pic:cNvPicPr/>
                        </pic:nvPicPr>
                        <pic:blipFill rotWithShape="1"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rcRect t="65491" r="6549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7FBE57FF" wp14:editId="78273725">
                  <wp:extent cx="1800000" cy="1800000"/>
                  <wp:effectExtent l="0" t="0" r="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oly2.svg"/>
                          <pic:cNvPicPr/>
                        </pic:nvPicPr>
                        <pic:blipFill rotWithShape="1"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rcRect t="63591" r="6359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652799D3" w14:textId="77777777" w:rsidR="00ED3D8A" w:rsidRDefault="005004EA" w:rsidP="005004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Showing Polygon clipping using the Sutherland algorithm</w:t>
            </w:r>
            <w:r w:rsidR="00B223A7">
              <w:rPr>
                <w:lang w:val="en-GB"/>
              </w:rPr>
              <w:t xml:space="preserve">. </w:t>
            </w:r>
          </w:p>
          <w:p w14:paraId="3BC00ED2" w14:textId="77777777" w:rsidR="00B223A7" w:rsidRDefault="00B223A7" w:rsidP="005004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Top image shows both polygons overlapping.</w:t>
            </w:r>
          </w:p>
          <w:p w14:paraId="1F3FBBE0" w14:textId="15B35E70" w:rsidR="00B223A7" w:rsidRDefault="00B223A7" w:rsidP="005004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Bottom image shows the clipped polygon.</w:t>
            </w:r>
          </w:p>
        </w:tc>
      </w:tr>
    </w:tbl>
    <w:p w14:paraId="1D3AA0AB" w14:textId="4514EBFD" w:rsidR="00B223A7" w:rsidRDefault="00B223A7"/>
    <w:p w14:paraId="4EAE25D2" w14:textId="074FCE31" w:rsidR="00B223A7" w:rsidRDefault="00B223A7" w:rsidP="00B223A7">
      <w:pPr>
        <w:pStyle w:val="Heading1"/>
      </w:pPr>
      <w:r>
        <w:rPr>
          <w:lang w:val="en-GB"/>
        </w:rPr>
        <w:t>Voronoi diagram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397"/>
        <w:gridCol w:w="5233"/>
      </w:tblGrid>
      <w:tr w:rsidR="000C25F6" w:rsidRPr="005134DC" w14:paraId="32335618" w14:textId="77777777" w:rsidTr="00B22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bookmarkEnd w:id="4"/>
          <w:bookmarkEnd w:id="3"/>
          <w:bookmarkEnd w:id="2"/>
          <w:bookmarkEnd w:id="1"/>
          <w:bookmarkEnd w:id="0"/>
          <w:p w14:paraId="3244064C" w14:textId="1659C50B" w:rsidR="000C25F6" w:rsidRPr="005134DC" w:rsidRDefault="005134DC" w:rsidP="003A75E8">
            <w:pPr>
              <w:spacing w:before="0"/>
              <w:rPr>
                <w:i/>
                <w:iCs/>
                <w:lang w:val="en-GB"/>
              </w:rPr>
            </w:pPr>
            <w:r w:rsidRPr="005134DC">
              <w:rPr>
                <w:i/>
                <w:iCs/>
                <w:noProof/>
                <w:lang w:val="en-GB"/>
              </w:rPr>
              <w:drawing>
                <wp:inline distT="0" distB="0" distL="0" distR="0" wp14:anchorId="0CE8F710" wp14:editId="6C88C970">
                  <wp:extent cx="1793963" cy="18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311" t="1378"/>
                          <a:stretch/>
                        </pic:blipFill>
                        <pic:spPr bwMode="auto">
                          <a:xfrm>
                            <a:off x="0" y="0"/>
                            <a:ext cx="1793963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1D98194B" w14:textId="3B2038AC" w:rsidR="000C25F6" w:rsidRPr="00D26298" w:rsidRDefault="005134DC" w:rsidP="003A75E8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4 non-random samples</w:t>
            </w:r>
          </w:p>
          <w:p w14:paraId="5E2AE524" w14:textId="25AB3971" w:rsidR="00952287" w:rsidRPr="00D26298" w:rsidRDefault="00952287" w:rsidP="003A75E8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Naïve O(n</w:t>
            </w:r>
            <w:r w:rsidRPr="00D26298">
              <w:rPr>
                <w:i/>
                <w:iCs/>
                <w:vertAlign w:val="superscript"/>
                <w:lang w:val="pt-PT"/>
              </w:rPr>
              <w:t>2</w:t>
            </w:r>
            <w:r w:rsidRPr="00D26298">
              <w:rPr>
                <w:i/>
                <w:iCs/>
                <w:lang w:val="pt-PT"/>
              </w:rPr>
              <w:t>)</w:t>
            </w:r>
          </w:p>
          <w:p w14:paraId="76B25352" w14:textId="3C651B26" w:rsidR="005134DC" w:rsidRPr="00952287" w:rsidRDefault="005134DC" w:rsidP="003A75E8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  <w:lang w:val="en-GB"/>
              </w:rPr>
            </w:pPr>
            <w:r w:rsidRPr="00952287">
              <w:rPr>
                <w:i/>
                <w:iCs/>
                <w:lang w:val="en-GB"/>
              </w:rPr>
              <w:t>Time taken: 7ms</w:t>
            </w:r>
          </w:p>
        </w:tc>
      </w:tr>
      <w:tr w:rsidR="005004EA" w:rsidRPr="005134DC" w14:paraId="0695261D" w14:textId="77777777" w:rsidTr="00B2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09C7960" w14:textId="48CF0FDE" w:rsidR="005004EA" w:rsidRPr="005134DC" w:rsidRDefault="005004EA" w:rsidP="003A75E8">
            <w:pPr>
              <w:spacing w:before="0"/>
              <w:rPr>
                <w:i/>
                <w:iCs/>
                <w:noProof/>
                <w:lang w:val="en-GB"/>
              </w:rPr>
            </w:pPr>
            <w:r>
              <w:rPr>
                <w:i/>
                <w:iCs/>
                <w:noProof/>
                <w:lang w:val="en-GB"/>
              </w:rPr>
              <w:lastRenderedPageBreak/>
              <w:drawing>
                <wp:inline distT="0" distB="0" distL="0" distR="0" wp14:anchorId="4AA08533" wp14:editId="0B22CF4C">
                  <wp:extent cx="1800000" cy="1800000"/>
                  <wp:effectExtent l="0" t="0" r="0" b="0"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oronoi200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1EC34B2D" w14:textId="6571D28C" w:rsidR="005004EA" w:rsidRPr="00D26298" w:rsidRDefault="005004EA" w:rsidP="005004E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>
              <w:rPr>
                <w:i/>
                <w:iCs/>
                <w:lang w:val="pt-PT"/>
              </w:rPr>
              <w:t xml:space="preserve">200 </w:t>
            </w:r>
            <w:r w:rsidRPr="00D26298">
              <w:rPr>
                <w:i/>
                <w:iCs/>
                <w:lang w:val="pt-PT"/>
              </w:rPr>
              <w:t>random samples</w:t>
            </w:r>
          </w:p>
          <w:p w14:paraId="4527BF82" w14:textId="77777777" w:rsidR="005004EA" w:rsidRPr="00D26298" w:rsidRDefault="005004EA" w:rsidP="005004E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Naïve O(n</w:t>
            </w:r>
            <w:r w:rsidRPr="00D26298">
              <w:rPr>
                <w:i/>
                <w:iCs/>
                <w:vertAlign w:val="superscript"/>
                <w:lang w:val="pt-PT"/>
              </w:rPr>
              <w:t>2</w:t>
            </w:r>
            <w:r w:rsidRPr="00D26298">
              <w:rPr>
                <w:i/>
                <w:iCs/>
                <w:lang w:val="pt-PT"/>
              </w:rPr>
              <w:t>)</w:t>
            </w:r>
          </w:p>
          <w:p w14:paraId="4DE934A3" w14:textId="4A6902AB" w:rsidR="005004EA" w:rsidRPr="00D26298" w:rsidRDefault="005004EA" w:rsidP="005004E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952287">
              <w:rPr>
                <w:b/>
                <w:bCs/>
                <w:i/>
                <w:iCs/>
                <w:lang w:val="en-GB"/>
              </w:rPr>
              <w:t xml:space="preserve">Time taken: </w:t>
            </w:r>
            <w:r>
              <w:rPr>
                <w:b/>
                <w:bCs/>
                <w:i/>
                <w:iCs/>
                <w:lang w:val="en-GB"/>
              </w:rPr>
              <w:t>37</w:t>
            </w:r>
            <w:r w:rsidRPr="00952287">
              <w:rPr>
                <w:b/>
                <w:bCs/>
                <w:i/>
                <w:iCs/>
                <w:lang w:val="en-GB"/>
              </w:rPr>
              <w:t>ms</w:t>
            </w:r>
          </w:p>
        </w:tc>
      </w:tr>
      <w:tr w:rsidR="005004EA" w:rsidRPr="005134DC" w14:paraId="2839D924" w14:textId="77777777" w:rsidTr="00B2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B97557E" w14:textId="0255363B" w:rsidR="005004EA" w:rsidRPr="005134DC" w:rsidRDefault="005004EA" w:rsidP="003A75E8">
            <w:pPr>
              <w:spacing w:before="0"/>
              <w:rPr>
                <w:i/>
                <w:iCs/>
                <w:noProof/>
                <w:lang w:val="en-GB"/>
              </w:rPr>
            </w:pPr>
            <w:r>
              <w:rPr>
                <w:i/>
                <w:iCs/>
                <w:noProof/>
                <w:lang w:val="en-GB"/>
              </w:rPr>
              <w:drawing>
                <wp:inline distT="0" distB="0" distL="0" distR="0" wp14:anchorId="1A0E28B0" wp14:editId="2C3BA4B5">
                  <wp:extent cx="1800000" cy="1800000"/>
                  <wp:effectExtent l="0" t="0" r="0" b="0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oronoi2000.svg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69E03C1C" w14:textId="688B1927" w:rsidR="005004EA" w:rsidRPr="00D26298" w:rsidRDefault="005004EA" w:rsidP="005004EA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>
              <w:rPr>
                <w:i/>
                <w:iCs/>
                <w:lang w:val="pt-PT"/>
              </w:rPr>
              <w:t xml:space="preserve">2000 </w:t>
            </w:r>
            <w:r w:rsidRPr="00D26298">
              <w:rPr>
                <w:i/>
                <w:iCs/>
                <w:lang w:val="pt-PT"/>
              </w:rPr>
              <w:t>random samples</w:t>
            </w:r>
          </w:p>
          <w:p w14:paraId="5A6EEF76" w14:textId="77777777" w:rsidR="005004EA" w:rsidRPr="00D26298" w:rsidRDefault="005004EA" w:rsidP="005004EA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Naïve O(n</w:t>
            </w:r>
            <w:r w:rsidRPr="00D26298">
              <w:rPr>
                <w:i/>
                <w:iCs/>
                <w:vertAlign w:val="superscript"/>
                <w:lang w:val="pt-PT"/>
              </w:rPr>
              <w:t>2</w:t>
            </w:r>
            <w:r w:rsidRPr="00D26298">
              <w:rPr>
                <w:i/>
                <w:iCs/>
                <w:lang w:val="pt-PT"/>
              </w:rPr>
              <w:t>)</w:t>
            </w:r>
          </w:p>
          <w:p w14:paraId="07B790C7" w14:textId="12ACA51B" w:rsidR="005004EA" w:rsidRPr="00D26298" w:rsidRDefault="005004EA" w:rsidP="005004EA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952287">
              <w:rPr>
                <w:b/>
                <w:bCs/>
                <w:i/>
                <w:iCs/>
                <w:lang w:val="en-GB"/>
              </w:rPr>
              <w:t xml:space="preserve">Time taken: </w:t>
            </w:r>
            <w:r>
              <w:rPr>
                <w:b/>
                <w:bCs/>
                <w:i/>
                <w:iCs/>
                <w:lang w:val="en-GB"/>
              </w:rPr>
              <w:t>2207</w:t>
            </w:r>
            <w:r w:rsidRPr="00952287">
              <w:rPr>
                <w:b/>
                <w:bCs/>
                <w:i/>
                <w:iCs/>
                <w:lang w:val="en-GB"/>
              </w:rPr>
              <w:t>ms</w:t>
            </w:r>
          </w:p>
        </w:tc>
      </w:tr>
      <w:tr w:rsidR="00D26298" w:rsidRPr="00D26298" w14:paraId="5A44D5F8" w14:textId="77777777" w:rsidTr="00B22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49BC5CE7" w14:textId="08F55157" w:rsidR="00D26298" w:rsidRDefault="00D26298" w:rsidP="00D26298">
            <w:pPr>
              <w:pStyle w:val="Heading3"/>
              <w:outlineLvl w:val="2"/>
              <w:rPr>
                <w:lang w:val="en-GB"/>
              </w:rPr>
            </w:pPr>
            <w:r>
              <w:rPr>
                <w:lang w:val="en-GB"/>
              </w:rPr>
              <w:lastRenderedPageBreak/>
              <w:t>Power Diagram</w:t>
            </w:r>
          </w:p>
        </w:tc>
      </w:tr>
      <w:tr w:rsidR="000C25F6" w:rsidRPr="00D26298" w14:paraId="6ACA67EA" w14:textId="77777777" w:rsidTr="00B22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67AA05F" w14:textId="2A48A94E" w:rsidR="000C25F6" w:rsidRPr="005134DC" w:rsidRDefault="00D4496C" w:rsidP="003A75E8">
            <w:pPr>
              <w:spacing w:before="0"/>
              <w:rPr>
                <w:i/>
                <w:iCs/>
                <w:lang w:val="en-GB"/>
              </w:rPr>
            </w:pPr>
            <w:r>
              <w:rPr>
                <w:i/>
                <w:iCs/>
                <w:noProof/>
                <w:lang w:val="en-GB"/>
              </w:rPr>
              <w:drawing>
                <wp:inline distT="0" distB="0" distL="0" distR="0" wp14:anchorId="4093F146" wp14:editId="1A9708D6">
                  <wp:extent cx="1800000" cy="1800000"/>
                  <wp:effectExtent l="0" t="0" r="0" b="0"/>
                  <wp:docPr id="1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owerbaseline.svg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298">
              <w:rPr>
                <w:i/>
                <w:iCs/>
                <w:noProof/>
                <w:lang w:val="en-GB"/>
              </w:rPr>
              <w:drawing>
                <wp:inline distT="0" distB="0" distL="0" distR="0" wp14:anchorId="7948CE55" wp14:editId="478C7BA1">
                  <wp:extent cx="1800000" cy="1800000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wer.svg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D012D">
              <w:rPr>
                <w:i/>
                <w:iCs/>
                <w:noProof/>
                <w:lang w:val="en-GB"/>
              </w:rPr>
              <w:drawing>
                <wp:inline distT="0" distB="0" distL="0" distR="0" wp14:anchorId="7E32BFE9" wp14:editId="084FBD9C">
                  <wp:extent cx="1800000" cy="1800000"/>
                  <wp:effectExtent l="0" t="0" r="0" b="0"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owerbig.svg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76416DFB" w14:textId="73DEB45B" w:rsidR="00D26298" w:rsidRDefault="00D26298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4 non-random samples</w:t>
            </w:r>
          </w:p>
          <w:p w14:paraId="5F353D45" w14:textId="2F3AB4B6" w:rsidR="00D26298" w:rsidRDefault="00D26298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64C4422F" w14:textId="36C6B8E1" w:rsidR="00D4496C" w:rsidRDefault="00D4496C" w:rsidP="00D4496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1 = (0.1,0.2,0)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582BFE62" w14:textId="77777777" w:rsidR="00D4496C" w:rsidRDefault="00D4496C" w:rsidP="00D4496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2ACAD25D" w14:textId="64F6C8B7" w:rsidR="00D4496C" w:rsidRDefault="00D4496C" w:rsidP="00D4496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,0.2,0)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41F50EAE" w14:textId="77777777" w:rsidR="00D4496C" w:rsidRDefault="00D4496C" w:rsidP="00D4496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>Vector 1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1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7A338214" w14:textId="251242E9" w:rsidR="00D4496C" w:rsidRDefault="00D4496C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489DB20C" w14:textId="77777777" w:rsidR="00D4496C" w:rsidRDefault="00D4496C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770C4382" w14:textId="67D449A2" w:rsidR="00D26298" w:rsidRDefault="00D26298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1 = (0.1,0.2,0) Weight = </w:t>
            </w:r>
            <w:r>
              <w:rPr>
                <w:i/>
                <w:iCs/>
                <w:lang w:val="en-GB"/>
              </w:rPr>
              <w:t>0.01</w:t>
            </w:r>
          </w:p>
          <w:p w14:paraId="107D4058" w14:textId="4EE48EE1" w:rsidR="00D26298" w:rsidRDefault="00D26298" w:rsidP="00D262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301A1BA7" w14:textId="4A7B5902" w:rsidR="00D26298" w:rsidRDefault="00D26298" w:rsidP="00D262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,0.2,0) Weight = </w:t>
            </w:r>
            <w:r>
              <w:rPr>
                <w:i/>
                <w:iCs/>
                <w:lang w:val="en-GB"/>
              </w:rPr>
              <w:t>0.05</w:t>
            </w:r>
          </w:p>
          <w:p w14:paraId="74C77C37" w14:textId="2E9668D3" w:rsidR="00D26298" w:rsidRDefault="00D26298" w:rsidP="00D262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>Vector 1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1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5619B5CD" w14:textId="77777777" w:rsidR="00D26298" w:rsidRPr="00D26298" w:rsidRDefault="00D26298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7C348916" w14:textId="77777777" w:rsidR="00BD012D" w:rsidRDefault="00BD012D" w:rsidP="00BD01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1 = (0.1,0.2,0) Weight = </w:t>
            </w:r>
            <w:r>
              <w:rPr>
                <w:i/>
                <w:iCs/>
                <w:lang w:val="en-GB"/>
              </w:rPr>
              <w:t>0.01</w:t>
            </w:r>
          </w:p>
          <w:p w14:paraId="067BFA6C" w14:textId="77777777" w:rsidR="00BD012D" w:rsidRDefault="00BD012D" w:rsidP="00BD01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5D42A439" w14:textId="6A16068B" w:rsidR="00BD012D" w:rsidRDefault="00BD012D" w:rsidP="00BD01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,0.2,0) Weight = </w:t>
            </w:r>
            <w:r>
              <w:rPr>
                <w:i/>
                <w:iCs/>
                <w:lang w:val="en-GB"/>
              </w:rPr>
              <w:t>0.08</w:t>
            </w:r>
          </w:p>
          <w:p w14:paraId="60A3183D" w14:textId="77777777" w:rsidR="00BD012D" w:rsidRDefault="00BD012D" w:rsidP="00BD012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>Vector 1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1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08A61BAC" w14:textId="77777777" w:rsidR="00D26298" w:rsidRPr="00D26298" w:rsidRDefault="00D26298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59674B8E" w14:textId="67F35113" w:rsidR="00D26298" w:rsidRPr="00D26298" w:rsidRDefault="00D26298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n-GB"/>
              </w:rPr>
            </w:pPr>
            <w:r w:rsidRPr="00D26298">
              <w:rPr>
                <w:b/>
                <w:bCs/>
                <w:i/>
                <w:iCs/>
                <w:lang w:val="en-GB"/>
              </w:rPr>
              <w:t xml:space="preserve">Time taken: </w:t>
            </w:r>
            <w:r w:rsidR="00BD012D">
              <w:rPr>
                <w:b/>
                <w:bCs/>
                <w:i/>
                <w:iCs/>
                <w:lang w:val="en-GB"/>
              </w:rPr>
              <w:t>3</w:t>
            </w:r>
            <w:r w:rsidRPr="00D26298">
              <w:rPr>
                <w:b/>
                <w:bCs/>
                <w:i/>
                <w:iCs/>
                <w:lang w:val="en-GB"/>
              </w:rPr>
              <w:t>ms (</w:t>
            </w:r>
            <w:r w:rsidR="000E6DCC">
              <w:rPr>
                <w:b/>
                <w:bCs/>
                <w:i/>
                <w:iCs/>
                <w:lang w:val="en-GB"/>
              </w:rPr>
              <w:t>each</w:t>
            </w:r>
            <w:r w:rsidRPr="00D26298">
              <w:rPr>
                <w:b/>
                <w:bCs/>
                <w:i/>
                <w:iCs/>
                <w:lang w:val="en-GB"/>
              </w:rPr>
              <w:t>)</w:t>
            </w:r>
          </w:p>
        </w:tc>
      </w:tr>
    </w:tbl>
    <w:p w14:paraId="65C7266B" w14:textId="11F31337" w:rsidR="008C0DD3" w:rsidRDefault="008C0DD3" w:rsidP="003A75E8">
      <w:pPr>
        <w:spacing w:before="0"/>
        <w:rPr>
          <w:i/>
          <w:iCs/>
          <w:lang w:val="en-GB"/>
        </w:rPr>
      </w:pPr>
    </w:p>
    <w:p w14:paraId="3534E6D8" w14:textId="3261C462" w:rsidR="00B223A7" w:rsidRPr="00F90FA2" w:rsidRDefault="00B223A7" w:rsidP="00B223A7">
      <w:pPr>
        <w:pStyle w:val="Heading2"/>
        <w:rPr>
          <w:lang w:val="pt-PT"/>
        </w:rPr>
      </w:pPr>
      <w:r w:rsidRPr="00F90FA2">
        <w:rPr>
          <w:lang w:val="pt-PT"/>
        </w:rPr>
        <w:t>LBFGS</w:t>
      </w:r>
      <w:r w:rsidR="00F90FA2" w:rsidRPr="00F90FA2">
        <w:rPr>
          <w:lang w:val="pt-PT"/>
        </w:rPr>
        <w:t xml:space="preserve"> – semi discrete optimal tra</w:t>
      </w:r>
      <w:r w:rsidR="00F90FA2">
        <w:rPr>
          <w:lang w:val="pt-PT"/>
        </w:rPr>
        <w:t>nsport</w:t>
      </w:r>
    </w:p>
    <w:p w14:paraId="2011D916" w14:textId="67C1E300" w:rsidR="00B223A7" w:rsidRPr="00F90FA2" w:rsidRDefault="00B223A7" w:rsidP="003A75E8">
      <w:pPr>
        <w:spacing w:before="0"/>
        <w:rPr>
          <w:i/>
          <w:iCs/>
          <w:lang w:val="pt-PT"/>
        </w:rPr>
      </w:pPr>
    </w:p>
    <w:p w14:paraId="0B4D4FDA" w14:textId="79169974" w:rsidR="00B223A7" w:rsidRDefault="00B223A7" w:rsidP="00B223A7">
      <w:pPr>
        <w:spacing w:before="0"/>
        <w:rPr>
          <w:lang w:val="en-GB"/>
        </w:rPr>
      </w:pPr>
      <w:r>
        <w:rPr>
          <w:lang w:val="en-GB"/>
        </w:rPr>
        <w:t xml:space="preserve">The code for this optimisation is almost complete. The maths was confusing for me, so I am not sure that the formulas I have written are correct. </w:t>
      </w:r>
      <w:r w:rsidR="005954EB">
        <w:rPr>
          <w:lang w:val="en-GB"/>
        </w:rPr>
        <w:t>I also looked at Sebastian’s code for aid and have got some of his code copied and pasted and commented out in my file. I take no ownership for this code, I was using it for help.</w:t>
      </w:r>
    </w:p>
    <w:p w14:paraId="27D81A3B" w14:textId="782081C1" w:rsidR="00B223A7" w:rsidRDefault="00B223A7" w:rsidP="00B223A7">
      <w:pPr>
        <w:spacing w:before="0"/>
        <w:rPr>
          <w:lang w:val="en-GB"/>
        </w:rPr>
      </w:pPr>
      <w:r>
        <w:rPr>
          <w:lang w:val="en-GB"/>
        </w:rPr>
        <w:t>Please refer to the following function</w:t>
      </w:r>
      <w:r w:rsidR="00F90FA2">
        <w:rPr>
          <w:lang w:val="en-GB"/>
        </w:rPr>
        <w:t>s</w:t>
      </w:r>
      <w:r>
        <w:rPr>
          <w:lang w:val="en-GB"/>
        </w:rPr>
        <w:t>:</w:t>
      </w:r>
    </w:p>
    <w:p w14:paraId="3F6BFA25" w14:textId="0A031675" w:rsidR="00B223A7" w:rsidRDefault="00B223A7" w:rsidP="00B223A7">
      <w:pPr>
        <w:spacing w:before="0"/>
        <w:rPr>
          <w:lang w:val="en-GB"/>
        </w:rPr>
      </w:pPr>
      <w:r>
        <w:rPr>
          <w:lang w:val="en-GB"/>
        </w:rPr>
        <w:t>File Polygon.hpp</w:t>
      </w:r>
    </w:p>
    <w:p w14:paraId="33812D3E" w14:textId="0AFD36D5" w:rsidR="00F90FA2" w:rsidRDefault="00F90FA2" w:rsidP="00B223A7">
      <w:pPr>
        <w:spacing w:before="0"/>
        <w:rPr>
          <w:lang w:val="en-GB"/>
        </w:rPr>
      </w:pPr>
      <w:r>
        <w:rPr>
          <w:lang w:val="en-GB"/>
        </w:rPr>
        <w:lastRenderedPageBreak/>
        <w:tab/>
        <w:t>Area()</w:t>
      </w:r>
    </w:p>
    <w:p w14:paraId="5CC5AF6A" w14:textId="121EC8F2" w:rsidR="00F90FA2" w:rsidRDefault="00F90FA2" w:rsidP="00B223A7">
      <w:pPr>
        <w:spacing w:before="0"/>
        <w:rPr>
          <w:lang w:val="en-GB"/>
        </w:rPr>
      </w:pPr>
      <w:r>
        <w:rPr>
          <w:lang w:val="en-GB"/>
        </w:rPr>
        <w:tab/>
        <w:t>Integral()</w:t>
      </w:r>
    </w:p>
    <w:p w14:paraId="420F9AE5" w14:textId="631D22FE" w:rsidR="00F90FA2" w:rsidRDefault="00F90FA2" w:rsidP="00F90FA2">
      <w:pPr>
        <w:pStyle w:val="Heading2"/>
        <w:rPr>
          <w:lang w:val="pt-PT"/>
        </w:rPr>
      </w:pPr>
      <w:r w:rsidRPr="00F90FA2">
        <w:rPr>
          <w:lang w:val="pt-PT"/>
        </w:rPr>
        <w:t>Fluids via Semi-Discrete Optimal Transport</w:t>
      </w:r>
    </w:p>
    <w:p w14:paraId="132CB5BF" w14:textId="2541841F" w:rsidR="00B05AEB" w:rsidRPr="00B05AEB" w:rsidRDefault="00B05AEB" w:rsidP="00B05AEB">
      <w:pPr>
        <w:rPr>
          <w:lang w:val="en-GB"/>
        </w:rPr>
      </w:pPr>
      <w:r w:rsidRPr="00B05AEB">
        <w:rPr>
          <w:lang w:val="en-GB"/>
        </w:rPr>
        <w:t>I have implemented t</w:t>
      </w:r>
      <w:r>
        <w:rPr>
          <w:lang w:val="en-GB"/>
        </w:rPr>
        <w:t>he majority of the Gallouet Merigot algorithm, but since I couldn’t finish the semi optimal transport function I was not able to continue further.</w:t>
      </w:r>
    </w:p>
    <w:p w14:paraId="7D197B73" w14:textId="77777777" w:rsidR="00B05AEB" w:rsidRPr="00B05AEB" w:rsidRDefault="00B05AEB" w:rsidP="00B05AEB">
      <w:pPr>
        <w:rPr>
          <w:lang w:val="en-GB"/>
        </w:rPr>
      </w:pPr>
    </w:p>
    <w:sectPr w:rsidR="00B05AEB" w:rsidRPr="00B05AEB">
      <w:footerReference w:type="default" r:id="rId25"/>
      <w:headerReference w:type="first" r:id="rId2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14655" w14:textId="77777777" w:rsidR="008D3587" w:rsidRDefault="008D3587">
      <w:pPr>
        <w:spacing w:before="0" w:after="0" w:line="240" w:lineRule="auto"/>
      </w:pPr>
      <w:r>
        <w:separator/>
      </w:r>
    </w:p>
  </w:endnote>
  <w:endnote w:type="continuationSeparator" w:id="0">
    <w:p w14:paraId="4EE62DC9" w14:textId="77777777" w:rsidR="008D3587" w:rsidRDefault="008D358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48FFE" w14:textId="77777777" w:rsidR="00C75E5F" w:rsidRDefault="00C75E5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E9B29" w14:textId="77777777" w:rsidR="008D3587" w:rsidRDefault="008D3587">
      <w:pPr>
        <w:spacing w:before="0" w:after="0" w:line="240" w:lineRule="auto"/>
      </w:pPr>
      <w:r>
        <w:separator/>
      </w:r>
    </w:p>
  </w:footnote>
  <w:footnote w:type="continuationSeparator" w:id="0">
    <w:p w14:paraId="2D6D1D4F" w14:textId="77777777" w:rsidR="008D3587" w:rsidRDefault="008D358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24409" w14:textId="7908D0A0" w:rsidR="00C75E5F" w:rsidRDefault="00C75E5F">
    <w:pPr>
      <w:pStyle w:val="Header"/>
    </w:pPr>
    <w:r>
      <w:t xml:space="preserve">Carolina COSTA LOPES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CSE306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D"/>
    <w:rsid w:val="0000488A"/>
    <w:rsid w:val="00084FAB"/>
    <w:rsid w:val="000C25F6"/>
    <w:rsid w:val="000C4656"/>
    <w:rsid w:val="000D54A5"/>
    <w:rsid w:val="000E6DCC"/>
    <w:rsid w:val="0011417E"/>
    <w:rsid w:val="002B09A6"/>
    <w:rsid w:val="002B4683"/>
    <w:rsid w:val="002C68FF"/>
    <w:rsid w:val="002F68C0"/>
    <w:rsid w:val="00306455"/>
    <w:rsid w:val="00330215"/>
    <w:rsid w:val="00335504"/>
    <w:rsid w:val="003A75E8"/>
    <w:rsid w:val="003F700A"/>
    <w:rsid w:val="00406A13"/>
    <w:rsid w:val="004776D3"/>
    <w:rsid w:val="005004EA"/>
    <w:rsid w:val="005109E7"/>
    <w:rsid w:val="005134DC"/>
    <w:rsid w:val="00514136"/>
    <w:rsid w:val="00560929"/>
    <w:rsid w:val="005954EB"/>
    <w:rsid w:val="005B6E71"/>
    <w:rsid w:val="005C6C14"/>
    <w:rsid w:val="005F6A44"/>
    <w:rsid w:val="00615E67"/>
    <w:rsid w:val="00690B6D"/>
    <w:rsid w:val="0071175D"/>
    <w:rsid w:val="00832427"/>
    <w:rsid w:val="008C0DD3"/>
    <w:rsid w:val="008D3587"/>
    <w:rsid w:val="00925B4A"/>
    <w:rsid w:val="00952287"/>
    <w:rsid w:val="009C60D8"/>
    <w:rsid w:val="009E3C59"/>
    <w:rsid w:val="00A20D16"/>
    <w:rsid w:val="00A334B6"/>
    <w:rsid w:val="00AA589B"/>
    <w:rsid w:val="00B05AEB"/>
    <w:rsid w:val="00B223A7"/>
    <w:rsid w:val="00B659A0"/>
    <w:rsid w:val="00BD012D"/>
    <w:rsid w:val="00C06667"/>
    <w:rsid w:val="00C25B7F"/>
    <w:rsid w:val="00C75E5F"/>
    <w:rsid w:val="00CE7C14"/>
    <w:rsid w:val="00D26298"/>
    <w:rsid w:val="00D30869"/>
    <w:rsid w:val="00D4496C"/>
    <w:rsid w:val="00D96796"/>
    <w:rsid w:val="00DD6D2C"/>
    <w:rsid w:val="00DF5E62"/>
    <w:rsid w:val="00E374CD"/>
    <w:rsid w:val="00E80A35"/>
    <w:rsid w:val="00E96E71"/>
    <w:rsid w:val="00ED3D8A"/>
    <w:rsid w:val="00F56FF0"/>
    <w:rsid w:val="00F90FA2"/>
    <w:rsid w:val="00FA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0FE202"/>
  <w15:chartTrackingRefBased/>
  <w15:docId w15:val="{F37225D2-7495-45A6-9FEF-718EEF5E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0"/>
    <w:rsid w:val="00A334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B223A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sv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svg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04BDEC5A8D438AA79A8BAFD9FCF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B410A-800C-4439-9E20-F3D40CE3A250}"/>
      </w:docPartPr>
      <w:docPartBody>
        <w:p w:rsidR="004E65FC" w:rsidRDefault="0066313E">
          <w:pPr>
            <w:pStyle w:val="6604BDEC5A8D438AA79A8BAFD9FCFFD8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0A6AFCA6A08C4FB0AC591ED8A3522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C1605-FE36-4D31-AA6C-F12E9D8F859D}"/>
      </w:docPartPr>
      <w:docPartBody>
        <w:p w:rsidR="004E65FC" w:rsidRDefault="0066313E">
          <w:pPr>
            <w:pStyle w:val="0A6AFCA6A08C4FB0AC591ED8A35221FD"/>
          </w:pPr>
          <w:r>
            <w:t>[Course Title]</w:t>
          </w:r>
        </w:p>
      </w:docPartBody>
    </w:docPart>
    <w:docPart>
      <w:docPartPr>
        <w:name w:val="8E8B5E9A781847318EC73607AFBE6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707F8-3CE0-4E6C-8BF4-20FB4D43C144}"/>
      </w:docPartPr>
      <w:docPartBody>
        <w:p w:rsidR="004E65FC" w:rsidRDefault="0066313E">
          <w:pPr>
            <w:pStyle w:val="8E8B5E9A781847318EC73607AFBE610C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51"/>
    <w:rsid w:val="00253351"/>
    <w:rsid w:val="00485777"/>
    <w:rsid w:val="004E65FC"/>
    <w:rsid w:val="0066313E"/>
    <w:rsid w:val="006E58D1"/>
    <w:rsid w:val="00821F82"/>
    <w:rsid w:val="008A7412"/>
    <w:rsid w:val="00AF318C"/>
    <w:rsid w:val="00C004C0"/>
    <w:rsid w:val="00D7023B"/>
    <w:rsid w:val="00E4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84E409483C7430FB1CD71CB52B8219D">
    <w:name w:val="484E409483C7430FB1CD71CB52B8219D"/>
  </w:style>
  <w:style w:type="paragraph" w:customStyle="1" w:styleId="6604BDEC5A8D438AA79A8BAFD9FCFFD8">
    <w:name w:val="6604BDEC5A8D438AA79A8BAFD9FCFFD8"/>
  </w:style>
  <w:style w:type="paragraph" w:customStyle="1" w:styleId="0A6AFCA6A08C4FB0AC591ED8A35221FD">
    <w:name w:val="0A6AFCA6A08C4FB0AC591ED8A35221FD"/>
  </w:style>
  <w:style w:type="paragraph" w:customStyle="1" w:styleId="8E8B5E9A781847318EC73607AFBE610C">
    <w:name w:val="8E8B5E9A781847318EC73607AFBE6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Spring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A9DFF3-FE6B-4FE2-8D15-2FE31A40A5B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3362</TotalTime>
  <Pages>5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Geometry Processing</vt:lpstr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Geometry Processing</dc:title>
  <dc:subject>CSE306</dc:subject>
  <dc:creator>Carolina Lopes</dc:creator>
  <cp:keywords>CSE306</cp:keywords>
  <cp:lastModifiedBy>Carolina Lopes</cp:lastModifiedBy>
  <cp:revision>15</cp:revision>
  <dcterms:created xsi:type="dcterms:W3CDTF">2020-05-20T10:27:00Z</dcterms:created>
  <dcterms:modified xsi:type="dcterms:W3CDTF">2020-06-15T21:21:00Z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