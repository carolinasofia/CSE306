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321147149" w:displacedByCustomXml="next"/>
    <w:bookmarkStart w:id="1" w:name="_Toc318188227" w:displacedByCustomXml="next"/>
    <w:bookmarkStart w:id="2" w:name="_Toc318188327" w:displacedByCustomXml="next"/>
    <w:bookmarkStart w:id="3" w:name="_Toc318189312" w:displacedByCustomXml="next"/>
    <w:bookmarkStart w:id="4" w:name="_Toc321147011" w:displacedByCustomXml="next"/>
    <w:sdt>
      <w:sdtPr>
        <w:rPr>
          <w:color w:val="595959" w:themeColor="text1" w:themeTint="A6"/>
          <w:sz w:val="24"/>
          <w:lang w:val="en-GB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1C2FE5D4" w14:textId="56233849" w:rsidR="00E374CD" w:rsidRPr="005134DC" w:rsidRDefault="00C75E5F" w:rsidP="003A75E8">
          <w:pPr>
            <w:pStyle w:val="NoSpacing"/>
            <w:rPr>
              <w:sz w:val="24"/>
              <w:lang w:val="en-GB"/>
            </w:rPr>
          </w:pPr>
          <w:r w:rsidRPr="005134DC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1B7C9B3A" wp14:editId="165BB25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CC06B0" w14:textId="62FFB77E" w:rsidR="00C75E5F" w:rsidRDefault="00551CBE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placeholder>
                                      <w:docPart w:val="6604BDEC5A8D438AA79A8BAFD9FCFFD8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Carolina Lopes</w:t>
                                    </w:r>
                                  </w:sdtContent>
                                </w:sdt>
                                <w:r w:rsidR="00C75E5F"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-728219936"/>
                                    <w:placeholder>
                                      <w:docPart w:val="0A6AFCA6A08C4FB0AC591ED8A35221FD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CSE306</w:t>
                                    </w:r>
                                  </w:sdtContent>
                                </w:sdt>
                                <w:r w:rsidR="00C75E5F">
                                  <w:t> | </w:t>
                                </w:r>
                                <w:sdt>
                                  <w:sdtPr>
                                    <w:alias w:val="Date"/>
                                    <w:tag w:val=""/>
                                    <w:id w:val="2032065285"/>
                                    <w:placeholder>
                                      <w:docPart w:val="8E8B5E9A781847318EC73607AFBE610C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C75E5F">
                                      <w:t>Spring 2020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7C9B3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" o:allowoverlap="f" filled="f" stroked="f" strokeweight=".5pt">
                    <v:textbox style="mso-fit-shape-to-text:t" inset="0,,0">
                      <w:txbxContent>
                        <w:p w14:paraId="13CC06B0" w14:textId="62FFB77E" w:rsidR="00C75E5F" w:rsidRDefault="00551CBE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placeholder>
                                <w:docPart w:val="6604BDEC5A8D438AA79A8BAFD9FCFFD8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Carolina Lopes</w:t>
                              </w:r>
                            </w:sdtContent>
                          </w:sdt>
                          <w:r w:rsidR="00C75E5F"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-728219936"/>
                              <w:placeholder>
                                <w:docPart w:val="0A6AFCA6A08C4FB0AC591ED8A35221FD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CSE306</w:t>
                              </w:r>
                            </w:sdtContent>
                          </w:sdt>
                          <w:r w:rsidR="00C75E5F">
                            <w:t> | </w:t>
                          </w:r>
                          <w:sdt>
                            <w:sdtPr>
                              <w:alias w:val="Date"/>
                              <w:tag w:val=""/>
                              <w:id w:val="2032065285"/>
                              <w:placeholder>
                                <w:docPart w:val="8E8B5E9A781847318EC73607AFBE610C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C75E5F">
                                <w:t>Spring 2020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Pr="005134DC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56D5D599" wp14:editId="6470438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7132320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EB9D8" w14:textId="5284FD81" w:rsidR="00C75E5F" w:rsidRDefault="00551CBE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-97059377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26298">
                                      <w:t>Geometry Processing</w:t>
                                    </w:r>
                                  </w:sdtContent>
                                </w:sdt>
                              </w:p>
                              <w:p w14:paraId="6C2C746C" w14:textId="7D79E706" w:rsidR="00C75E5F" w:rsidRDefault="00551CBE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CSE306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D5D599" id="Text Box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xDZdQIAAFw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" o:allowoverlap="f" filled="f" stroked="f" strokeweight=".5pt">
                    <v:textbox style="mso-fit-shape-to-text:t" inset="0,0,0,0">
                      <w:txbxContent>
                        <w:p w14:paraId="69FEB9D8" w14:textId="5284FD81" w:rsidR="00C75E5F" w:rsidRDefault="00551CBE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-97059377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26298">
                                <w:t>Geometry Processing</w:t>
                              </w:r>
                            </w:sdtContent>
                          </w:sdt>
                        </w:p>
                        <w:p w14:paraId="6C2C746C" w14:textId="7D79E706" w:rsidR="00C75E5F" w:rsidRDefault="00551CBE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CSE306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7490C06B" w14:textId="10CA875F" w:rsidR="00E374CD" w:rsidRPr="005134DC" w:rsidRDefault="00BD012D" w:rsidP="003A75E8">
          <w:pPr>
            <w:spacing w:before="0"/>
            <w:rPr>
              <w:lang w:val="en-GB"/>
            </w:rPr>
          </w:pPr>
          <w:r w:rsidRPr="005134DC">
            <w:rPr>
              <w:noProof/>
              <w:lang w:val="en-GB"/>
            </w:rPr>
            <w:drawing>
              <wp:anchor distT="0" distB="0" distL="114300" distR="114300" simplePos="0" relativeHeight="251659264" behindDoc="1" locked="0" layoutInCell="1" allowOverlap="0" wp14:anchorId="41DC1A17" wp14:editId="6F405967">
                <wp:simplePos x="0" y="0"/>
                <wp:positionH relativeFrom="margin">
                  <wp:posOffset>933450</wp:posOffset>
                </wp:positionH>
                <wp:positionV relativeFrom="margin">
                  <wp:posOffset>1196340</wp:posOffset>
                </wp:positionV>
                <wp:extent cx="3620770" cy="3620770"/>
                <wp:effectExtent l="133350" t="133350" r="151130" b="151130"/>
                <wp:wrapSquare wrapText="bothSides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20770" cy="3620770"/>
                        </a:xfrm>
                        <a:prstGeom prst="rect">
                          <a:avLst/>
                        </a:prstGeom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75E5F" w:rsidRPr="005134DC">
            <w:rPr>
              <w:lang w:val="en-GB"/>
            </w:rPr>
            <w:br w:type="page"/>
          </w:r>
        </w:p>
      </w:sdtContent>
    </w:sdt>
    <w:p w14:paraId="58070EDA" w14:textId="77777777" w:rsidR="00ED3D8A" w:rsidRDefault="00ED3D8A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397"/>
        <w:gridCol w:w="5233"/>
      </w:tblGrid>
      <w:tr w:rsidR="00ED3D8A" w:rsidRPr="005134DC" w14:paraId="5245BA40" w14:textId="77777777" w:rsidTr="00BE08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4406C1CD" w14:textId="7DDF627A" w:rsidR="00ED3D8A" w:rsidRDefault="00ED3D8A" w:rsidP="005134DC">
            <w:pPr>
              <w:pStyle w:val="Heading3"/>
              <w:outlineLvl w:val="2"/>
              <w:rPr>
                <w:lang w:val="en-GB"/>
              </w:rPr>
            </w:pPr>
            <w:r>
              <w:rPr>
                <w:lang w:val="en-GB"/>
              </w:rPr>
              <w:t>Polygon Clipping – Sutherland Algorithm</w:t>
            </w:r>
          </w:p>
        </w:tc>
      </w:tr>
      <w:tr w:rsidR="00ED3D8A" w:rsidRPr="005134DC" w14:paraId="6B1755A4" w14:textId="77777777" w:rsidTr="00D26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9CB44ED" w14:textId="28B34081" w:rsidR="00ED3D8A" w:rsidRDefault="00D26298" w:rsidP="005134DC">
            <w:pPr>
              <w:pStyle w:val="Heading3"/>
              <w:outlineLvl w:val="2"/>
              <w:rPr>
                <w:b w:val="0"/>
                <w:bCs w:val="0"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3790E62" wp14:editId="51774F64">
                  <wp:extent cx="1800000" cy="1800000"/>
                  <wp:effectExtent l="0" t="0" r="0" b="0"/>
                  <wp:docPr id="4" name="Graph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oly1.svg"/>
                          <pic:cNvPicPr/>
                        </pic:nvPicPr>
                        <pic:blipFill rotWithShape="1"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rcRect t="65491" r="65491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/>
              </w:rPr>
              <w:drawing>
                <wp:inline distT="0" distB="0" distL="0" distR="0" wp14:anchorId="7FBE57FF" wp14:editId="78273725">
                  <wp:extent cx="1800000" cy="1800000"/>
                  <wp:effectExtent l="0" t="0" r="0" b="0"/>
                  <wp:docPr id="5" name="Graphic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oly2.svg"/>
                          <pic:cNvPicPr/>
                        </pic:nvPicPr>
                        <pic:blipFill rotWithShape="1"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rcRect t="63591" r="63591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</w:tcPr>
          <w:p w14:paraId="1F3FBBE0" w14:textId="42201C7E" w:rsidR="00ED3D8A" w:rsidRDefault="005004EA" w:rsidP="005004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Showing Polygon clipping using the Sutherland algorithm</w:t>
            </w:r>
          </w:p>
        </w:tc>
      </w:tr>
      <w:tr w:rsidR="005134DC" w:rsidRPr="005134DC" w14:paraId="1B59B160" w14:textId="77777777" w:rsidTr="00BE08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0F4313C2" w14:textId="0F8F545A" w:rsidR="005134DC" w:rsidRPr="005134DC" w:rsidRDefault="005134DC" w:rsidP="005134DC">
            <w:pPr>
              <w:pStyle w:val="Heading3"/>
              <w:outlineLvl w:val="2"/>
              <w:rPr>
                <w:lang w:val="en-GB"/>
              </w:rPr>
            </w:pPr>
            <w:r>
              <w:rPr>
                <w:lang w:val="en-GB"/>
              </w:rPr>
              <w:t>Voronoi diagram</w:t>
            </w:r>
          </w:p>
        </w:tc>
      </w:tr>
      <w:bookmarkEnd w:id="4"/>
      <w:bookmarkEnd w:id="3"/>
      <w:bookmarkEnd w:id="2"/>
      <w:bookmarkEnd w:id="1"/>
      <w:bookmarkEnd w:id="0"/>
      <w:tr w:rsidR="000C25F6" w:rsidRPr="005134DC" w14:paraId="32335618" w14:textId="77777777" w:rsidTr="00D26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244064C" w14:textId="1659C50B" w:rsidR="000C25F6" w:rsidRPr="005134DC" w:rsidRDefault="005134DC" w:rsidP="003A75E8">
            <w:pPr>
              <w:spacing w:before="0"/>
              <w:rPr>
                <w:i/>
                <w:iCs/>
                <w:lang w:val="en-GB"/>
              </w:rPr>
            </w:pPr>
            <w:r w:rsidRPr="005134DC">
              <w:rPr>
                <w:i/>
                <w:iCs/>
                <w:noProof/>
                <w:lang w:val="en-GB"/>
              </w:rPr>
              <w:drawing>
                <wp:inline distT="0" distB="0" distL="0" distR="0" wp14:anchorId="0CE8F710" wp14:editId="6C88C970">
                  <wp:extent cx="1793963" cy="180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311" t="1378"/>
                          <a:stretch/>
                        </pic:blipFill>
                        <pic:spPr bwMode="auto">
                          <a:xfrm>
                            <a:off x="0" y="0"/>
                            <a:ext cx="1793963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</w:tcPr>
          <w:p w14:paraId="1D98194B" w14:textId="3B2038AC" w:rsidR="000C25F6" w:rsidRPr="00D26298" w:rsidRDefault="005134DC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 w:rsidRPr="00D26298">
              <w:rPr>
                <w:i/>
                <w:iCs/>
                <w:lang w:val="pt-PT"/>
              </w:rPr>
              <w:t>4 non-random samples</w:t>
            </w:r>
          </w:p>
          <w:p w14:paraId="5E2AE524" w14:textId="25AB3971" w:rsidR="00952287" w:rsidRPr="00D26298" w:rsidRDefault="00952287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 w:rsidRPr="00D26298">
              <w:rPr>
                <w:i/>
                <w:iCs/>
                <w:lang w:val="pt-PT"/>
              </w:rPr>
              <w:t>Naïve O(n</w:t>
            </w:r>
            <w:r w:rsidRPr="00D26298">
              <w:rPr>
                <w:i/>
                <w:iCs/>
                <w:vertAlign w:val="superscript"/>
                <w:lang w:val="pt-PT"/>
              </w:rPr>
              <w:t>2</w:t>
            </w:r>
            <w:r w:rsidRPr="00D26298">
              <w:rPr>
                <w:i/>
                <w:iCs/>
                <w:lang w:val="pt-PT"/>
              </w:rPr>
              <w:t>)</w:t>
            </w:r>
          </w:p>
          <w:p w14:paraId="76B25352" w14:textId="3C651B26" w:rsidR="005134DC" w:rsidRPr="00952287" w:rsidRDefault="005134DC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lang w:val="en-GB"/>
              </w:rPr>
            </w:pPr>
            <w:r w:rsidRPr="00952287">
              <w:rPr>
                <w:b/>
                <w:bCs/>
                <w:i/>
                <w:iCs/>
                <w:lang w:val="en-GB"/>
              </w:rPr>
              <w:t>Time taken: 7ms</w:t>
            </w:r>
          </w:p>
        </w:tc>
      </w:tr>
      <w:tr w:rsidR="005004EA" w:rsidRPr="005134DC" w14:paraId="0695261D" w14:textId="77777777" w:rsidTr="00D26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09C7960" w14:textId="48CF0FDE" w:rsidR="005004EA" w:rsidRPr="005134DC" w:rsidRDefault="005004EA" w:rsidP="003A75E8">
            <w:pPr>
              <w:spacing w:before="0"/>
              <w:rPr>
                <w:i/>
                <w:iCs/>
                <w:noProof/>
                <w:lang w:val="en-GB"/>
              </w:rPr>
            </w:pPr>
            <w:r>
              <w:rPr>
                <w:i/>
                <w:iCs/>
                <w:noProof/>
                <w:lang w:val="en-GB"/>
              </w:rPr>
              <w:lastRenderedPageBreak/>
              <w:drawing>
                <wp:inline distT="0" distB="0" distL="0" distR="0" wp14:anchorId="4AA08533" wp14:editId="0B22CF4C">
                  <wp:extent cx="1800000" cy="1800000"/>
                  <wp:effectExtent l="0" t="0" r="0" b="0"/>
                  <wp:docPr id="8" name="Graph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voronoi200.svg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</w:tcPr>
          <w:p w14:paraId="1EC34B2D" w14:textId="6571D28C" w:rsidR="005004EA" w:rsidRPr="00D26298" w:rsidRDefault="005004EA" w:rsidP="005004EA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>
              <w:rPr>
                <w:i/>
                <w:iCs/>
                <w:lang w:val="pt-PT"/>
              </w:rPr>
              <w:t xml:space="preserve">200 </w:t>
            </w:r>
            <w:r w:rsidRPr="00D26298">
              <w:rPr>
                <w:i/>
                <w:iCs/>
                <w:lang w:val="pt-PT"/>
              </w:rPr>
              <w:t>random samples</w:t>
            </w:r>
          </w:p>
          <w:p w14:paraId="4527BF82" w14:textId="77777777" w:rsidR="005004EA" w:rsidRPr="00D26298" w:rsidRDefault="005004EA" w:rsidP="005004EA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 w:rsidRPr="00D26298">
              <w:rPr>
                <w:i/>
                <w:iCs/>
                <w:lang w:val="pt-PT"/>
              </w:rPr>
              <w:t>Naïve O(n</w:t>
            </w:r>
            <w:r w:rsidRPr="00D26298">
              <w:rPr>
                <w:i/>
                <w:iCs/>
                <w:vertAlign w:val="superscript"/>
                <w:lang w:val="pt-PT"/>
              </w:rPr>
              <w:t>2</w:t>
            </w:r>
            <w:r w:rsidRPr="00D26298">
              <w:rPr>
                <w:i/>
                <w:iCs/>
                <w:lang w:val="pt-PT"/>
              </w:rPr>
              <w:t>)</w:t>
            </w:r>
          </w:p>
          <w:p w14:paraId="4DE934A3" w14:textId="4A6902AB" w:rsidR="005004EA" w:rsidRPr="00D26298" w:rsidRDefault="005004EA" w:rsidP="005004EA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 w:rsidRPr="00952287">
              <w:rPr>
                <w:b/>
                <w:bCs/>
                <w:i/>
                <w:iCs/>
                <w:lang w:val="en-GB"/>
              </w:rPr>
              <w:t xml:space="preserve">Time taken: </w:t>
            </w:r>
            <w:r>
              <w:rPr>
                <w:b/>
                <w:bCs/>
                <w:i/>
                <w:iCs/>
                <w:lang w:val="en-GB"/>
              </w:rPr>
              <w:t>37</w:t>
            </w:r>
            <w:r w:rsidRPr="00952287">
              <w:rPr>
                <w:b/>
                <w:bCs/>
                <w:i/>
                <w:iCs/>
                <w:lang w:val="en-GB"/>
              </w:rPr>
              <w:t>ms</w:t>
            </w:r>
          </w:p>
        </w:tc>
      </w:tr>
      <w:tr w:rsidR="005004EA" w:rsidRPr="005134DC" w14:paraId="2839D924" w14:textId="77777777" w:rsidTr="00D26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B97557E" w14:textId="0255363B" w:rsidR="005004EA" w:rsidRPr="005134DC" w:rsidRDefault="005004EA" w:rsidP="003A75E8">
            <w:pPr>
              <w:spacing w:before="0"/>
              <w:rPr>
                <w:i/>
                <w:iCs/>
                <w:noProof/>
                <w:lang w:val="en-GB"/>
              </w:rPr>
            </w:pPr>
            <w:r>
              <w:rPr>
                <w:i/>
                <w:iCs/>
                <w:noProof/>
                <w:lang w:val="en-GB"/>
              </w:rPr>
              <w:drawing>
                <wp:inline distT="0" distB="0" distL="0" distR="0" wp14:anchorId="1A0E28B0" wp14:editId="2C3BA4B5">
                  <wp:extent cx="1800000" cy="1800000"/>
                  <wp:effectExtent l="0" t="0" r="0" b="0"/>
                  <wp:docPr id="7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oronoi2000.svg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</w:tcPr>
          <w:p w14:paraId="69E03C1C" w14:textId="688B1927" w:rsidR="005004EA" w:rsidRPr="00D26298" w:rsidRDefault="005004EA" w:rsidP="005004EA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>
              <w:rPr>
                <w:i/>
                <w:iCs/>
                <w:lang w:val="pt-PT"/>
              </w:rPr>
              <w:t xml:space="preserve">2000 </w:t>
            </w:r>
            <w:r w:rsidRPr="00D26298">
              <w:rPr>
                <w:i/>
                <w:iCs/>
                <w:lang w:val="pt-PT"/>
              </w:rPr>
              <w:t>random samples</w:t>
            </w:r>
          </w:p>
          <w:p w14:paraId="5A6EEF76" w14:textId="77777777" w:rsidR="005004EA" w:rsidRPr="00D26298" w:rsidRDefault="005004EA" w:rsidP="005004EA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 w:rsidRPr="00D26298">
              <w:rPr>
                <w:i/>
                <w:iCs/>
                <w:lang w:val="pt-PT"/>
              </w:rPr>
              <w:t>Naïve O(n</w:t>
            </w:r>
            <w:r w:rsidRPr="00D26298">
              <w:rPr>
                <w:i/>
                <w:iCs/>
                <w:vertAlign w:val="superscript"/>
                <w:lang w:val="pt-PT"/>
              </w:rPr>
              <w:t>2</w:t>
            </w:r>
            <w:r w:rsidRPr="00D26298">
              <w:rPr>
                <w:i/>
                <w:iCs/>
                <w:lang w:val="pt-PT"/>
              </w:rPr>
              <w:t>)</w:t>
            </w:r>
          </w:p>
          <w:p w14:paraId="07B790C7" w14:textId="12ACA51B" w:rsidR="005004EA" w:rsidRPr="00D26298" w:rsidRDefault="005004EA" w:rsidP="005004EA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 w:rsidRPr="00952287">
              <w:rPr>
                <w:b/>
                <w:bCs/>
                <w:i/>
                <w:iCs/>
                <w:lang w:val="en-GB"/>
              </w:rPr>
              <w:t xml:space="preserve">Time taken: </w:t>
            </w:r>
            <w:r>
              <w:rPr>
                <w:b/>
                <w:bCs/>
                <w:i/>
                <w:iCs/>
                <w:lang w:val="en-GB"/>
              </w:rPr>
              <w:t>2207</w:t>
            </w:r>
            <w:r w:rsidRPr="00952287">
              <w:rPr>
                <w:b/>
                <w:bCs/>
                <w:i/>
                <w:iCs/>
                <w:lang w:val="en-GB"/>
              </w:rPr>
              <w:t>ms</w:t>
            </w:r>
          </w:p>
        </w:tc>
      </w:tr>
      <w:tr w:rsidR="00D26298" w:rsidRPr="00D26298" w14:paraId="5A44D5F8" w14:textId="77777777" w:rsidTr="00804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49BC5CE7" w14:textId="08F55157" w:rsidR="00D26298" w:rsidRDefault="00D26298" w:rsidP="00D26298">
            <w:pPr>
              <w:pStyle w:val="Heading3"/>
              <w:outlineLvl w:val="2"/>
              <w:rPr>
                <w:lang w:val="en-GB"/>
              </w:rPr>
            </w:pPr>
            <w:r>
              <w:rPr>
                <w:lang w:val="en-GB"/>
              </w:rPr>
              <w:lastRenderedPageBreak/>
              <w:t>Power Diagram</w:t>
            </w:r>
          </w:p>
        </w:tc>
      </w:tr>
      <w:tr w:rsidR="000C25F6" w:rsidRPr="00D26298" w14:paraId="6ACA67EA" w14:textId="77777777" w:rsidTr="00D26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767AA05F" w14:textId="2A48A94E" w:rsidR="000C25F6" w:rsidRPr="005134DC" w:rsidRDefault="00D4496C" w:rsidP="003A75E8">
            <w:pPr>
              <w:spacing w:before="0"/>
              <w:rPr>
                <w:i/>
                <w:iCs/>
                <w:lang w:val="en-GB"/>
              </w:rPr>
            </w:pPr>
            <w:r>
              <w:rPr>
                <w:i/>
                <w:iCs/>
                <w:noProof/>
                <w:lang w:val="en-GB"/>
              </w:rPr>
              <w:drawing>
                <wp:inline distT="0" distB="0" distL="0" distR="0" wp14:anchorId="4093F146" wp14:editId="1A9708D6">
                  <wp:extent cx="1800000" cy="1800000"/>
                  <wp:effectExtent l="0" t="0" r="0" b="0"/>
                  <wp:docPr id="10" name="Graph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owerbaseline.svg"/>
                          <pic:cNvPicPr/>
                        </pic:nvPicPr>
                        <pic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26298">
              <w:rPr>
                <w:i/>
                <w:iCs/>
                <w:noProof/>
                <w:lang w:val="en-GB"/>
              </w:rPr>
              <w:drawing>
                <wp:inline distT="0" distB="0" distL="0" distR="0" wp14:anchorId="7948CE55" wp14:editId="478C7BA1">
                  <wp:extent cx="1800000" cy="1800000"/>
                  <wp:effectExtent l="0" t="0" r="0" b="0"/>
                  <wp:docPr id="2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ower.svg"/>
                          <pic:cNvPicPr/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D012D">
              <w:rPr>
                <w:i/>
                <w:iCs/>
                <w:noProof/>
                <w:lang w:val="en-GB"/>
              </w:rPr>
              <w:drawing>
                <wp:inline distT="0" distB="0" distL="0" distR="0" wp14:anchorId="7E32BFE9" wp14:editId="084FBD9C">
                  <wp:extent cx="1800000" cy="1800000"/>
                  <wp:effectExtent l="0" t="0" r="0" b="0"/>
                  <wp:docPr id="9" name="Graph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owerbig.svg"/>
                          <pic:cNvPicPr/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</w:tcPr>
          <w:p w14:paraId="76416DFB" w14:textId="73DEB45B" w:rsidR="00D26298" w:rsidRDefault="00D26298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>4 non-random samples</w:t>
            </w:r>
          </w:p>
          <w:p w14:paraId="5F353D45" w14:textId="2F3AB4B6" w:rsidR="00D26298" w:rsidRDefault="00D26298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  <w:p w14:paraId="64C4422F" w14:textId="36C6B8E1" w:rsidR="00D4496C" w:rsidRDefault="00D4496C" w:rsidP="00D4496C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 xml:space="preserve">Vector 1 = (0.1,0.2,0) Weight = </w:t>
            </w:r>
            <w:r>
              <w:rPr>
                <w:i/>
                <w:iCs/>
                <w:lang w:val="en-GB"/>
              </w:rPr>
              <w:t>0.0</w:t>
            </w:r>
            <w:r>
              <w:rPr>
                <w:i/>
                <w:iCs/>
                <w:lang w:val="en-GB"/>
              </w:rPr>
              <w:t>3</w:t>
            </w:r>
          </w:p>
          <w:p w14:paraId="582BFE62" w14:textId="77777777" w:rsidR="00D4496C" w:rsidRDefault="00D4496C" w:rsidP="00D4496C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 xml:space="preserve">Vector </w:t>
            </w:r>
            <w:r>
              <w:rPr>
                <w:i/>
                <w:iCs/>
                <w:lang w:val="en-GB"/>
              </w:rPr>
              <w:t>2</w:t>
            </w:r>
            <w:r w:rsidRPr="00D26298">
              <w:rPr>
                <w:i/>
                <w:iCs/>
                <w:lang w:val="en-GB"/>
              </w:rPr>
              <w:t xml:space="preserve"> = (0.</w:t>
            </w:r>
            <w:r>
              <w:rPr>
                <w:i/>
                <w:iCs/>
                <w:lang w:val="en-GB"/>
              </w:rPr>
              <w:t>2</w:t>
            </w:r>
            <w:r w:rsidRPr="00D26298">
              <w:rPr>
                <w:i/>
                <w:iCs/>
                <w:lang w:val="en-GB"/>
              </w:rPr>
              <w:t>,0.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 xml:space="preserve">,0) Weight = </w:t>
            </w:r>
            <w:r>
              <w:rPr>
                <w:i/>
                <w:iCs/>
                <w:lang w:val="en-GB"/>
              </w:rPr>
              <w:t>0.03</w:t>
            </w:r>
          </w:p>
          <w:p w14:paraId="2ACAD25D" w14:textId="64F6C8B7" w:rsidR="00D4496C" w:rsidRDefault="00D4496C" w:rsidP="00D4496C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 xml:space="preserve">Vector 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 xml:space="preserve"> = (0.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 xml:space="preserve">,0.2,0) Weight = </w:t>
            </w:r>
            <w:r>
              <w:rPr>
                <w:i/>
                <w:iCs/>
                <w:lang w:val="en-GB"/>
              </w:rPr>
              <w:t>0.0</w:t>
            </w:r>
            <w:r>
              <w:rPr>
                <w:i/>
                <w:iCs/>
                <w:lang w:val="en-GB"/>
              </w:rPr>
              <w:t>3</w:t>
            </w:r>
          </w:p>
          <w:p w14:paraId="41F50EAE" w14:textId="77777777" w:rsidR="00D4496C" w:rsidRDefault="00D4496C" w:rsidP="00D4496C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>Vector 1 = (0.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>,0.</w:t>
            </w:r>
            <w:r>
              <w:rPr>
                <w:i/>
                <w:iCs/>
                <w:lang w:val="en-GB"/>
              </w:rPr>
              <w:t>1</w:t>
            </w:r>
            <w:r w:rsidRPr="00D26298">
              <w:rPr>
                <w:i/>
                <w:iCs/>
                <w:lang w:val="en-GB"/>
              </w:rPr>
              <w:t xml:space="preserve">,0) Weight = </w:t>
            </w:r>
            <w:r>
              <w:rPr>
                <w:i/>
                <w:iCs/>
                <w:lang w:val="en-GB"/>
              </w:rPr>
              <w:t>0.03</w:t>
            </w:r>
          </w:p>
          <w:p w14:paraId="7A338214" w14:textId="251242E9" w:rsidR="00D4496C" w:rsidRDefault="00D4496C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  <w:p w14:paraId="489DB20C" w14:textId="77777777" w:rsidR="00D4496C" w:rsidRDefault="00D4496C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  <w:p w14:paraId="770C4382" w14:textId="67D449A2" w:rsidR="00D26298" w:rsidRDefault="00D26298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 xml:space="preserve">Vector 1 = (0.1,0.2,0) Weight = </w:t>
            </w:r>
            <w:r>
              <w:rPr>
                <w:i/>
                <w:iCs/>
                <w:lang w:val="en-GB"/>
              </w:rPr>
              <w:t>0.01</w:t>
            </w:r>
          </w:p>
          <w:p w14:paraId="107D4058" w14:textId="4EE48EE1" w:rsidR="00D26298" w:rsidRDefault="00D26298" w:rsidP="00D2629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 xml:space="preserve">Vector </w:t>
            </w:r>
            <w:r>
              <w:rPr>
                <w:i/>
                <w:iCs/>
                <w:lang w:val="en-GB"/>
              </w:rPr>
              <w:t>2</w:t>
            </w:r>
            <w:r w:rsidRPr="00D26298">
              <w:rPr>
                <w:i/>
                <w:iCs/>
                <w:lang w:val="en-GB"/>
              </w:rPr>
              <w:t xml:space="preserve"> = (0.</w:t>
            </w:r>
            <w:r>
              <w:rPr>
                <w:i/>
                <w:iCs/>
                <w:lang w:val="en-GB"/>
              </w:rPr>
              <w:t>2</w:t>
            </w:r>
            <w:r w:rsidRPr="00D26298">
              <w:rPr>
                <w:i/>
                <w:iCs/>
                <w:lang w:val="en-GB"/>
              </w:rPr>
              <w:t>,0.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 xml:space="preserve">,0) Weight = </w:t>
            </w:r>
            <w:r>
              <w:rPr>
                <w:i/>
                <w:iCs/>
                <w:lang w:val="en-GB"/>
              </w:rPr>
              <w:t>0.03</w:t>
            </w:r>
          </w:p>
          <w:p w14:paraId="301A1BA7" w14:textId="4A7B5902" w:rsidR="00D26298" w:rsidRDefault="00D26298" w:rsidP="00D2629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 xml:space="preserve">Vector 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 xml:space="preserve"> = (0.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 xml:space="preserve">,0.2,0) Weight = </w:t>
            </w:r>
            <w:r>
              <w:rPr>
                <w:i/>
                <w:iCs/>
                <w:lang w:val="en-GB"/>
              </w:rPr>
              <w:t>0.05</w:t>
            </w:r>
          </w:p>
          <w:p w14:paraId="74C77C37" w14:textId="2E9668D3" w:rsidR="00D26298" w:rsidRDefault="00D26298" w:rsidP="00D2629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>Vector 1 = (0.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>,0.</w:t>
            </w:r>
            <w:r>
              <w:rPr>
                <w:i/>
                <w:iCs/>
                <w:lang w:val="en-GB"/>
              </w:rPr>
              <w:t>1</w:t>
            </w:r>
            <w:r w:rsidRPr="00D26298">
              <w:rPr>
                <w:i/>
                <w:iCs/>
                <w:lang w:val="en-GB"/>
              </w:rPr>
              <w:t xml:space="preserve">,0) Weight = </w:t>
            </w:r>
            <w:r>
              <w:rPr>
                <w:i/>
                <w:iCs/>
                <w:lang w:val="en-GB"/>
              </w:rPr>
              <w:t>0.03</w:t>
            </w:r>
          </w:p>
          <w:p w14:paraId="5619B5CD" w14:textId="77777777" w:rsidR="00D26298" w:rsidRPr="00D26298" w:rsidRDefault="00D26298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  <w:p w14:paraId="7C348916" w14:textId="77777777" w:rsidR="00BD012D" w:rsidRDefault="00BD012D" w:rsidP="00BD012D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 xml:space="preserve">Vector 1 = (0.1,0.2,0) Weight = </w:t>
            </w:r>
            <w:r>
              <w:rPr>
                <w:i/>
                <w:iCs/>
                <w:lang w:val="en-GB"/>
              </w:rPr>
              <w:t>0.01</w:t>
            </w:r>
          </w:p>
          <w:p w14:paraId="067BFA6C" w14:textId="77777777" w:rsidR="00BD012D" w:rsidRDefault="00BD012D" w:rsidP="00BD012D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 xml:space="preserve">Vector </w:t>
            </w:r>
            <w:r>
              <w:rPr>
                <w:i/>
                <w:iCs/>
                <w:lang w:val="en-GB"/>
              </w:rPr>
              <w:t>2</w:t>
            </w:r>
            <w:r w:rsidRPr="00D26298">
              <w:rPr>
                <w:i/>
                <w:iCs/>
                <w:lang w:val="en-GB"/>
              </w:rPr>
              <w:t xml:space="preserve"> = (0.</w:t>
            </w:r>
            <w:r>
              <w:rPr>
                <w:i/>
                <w:iCs/>
                <w:lang w:val="en-GB"/>
              </w:rPr>
              <w:t>2</w:t>
            </w:r>
            <w:r w:rsidRPr="00D26298">
              <w:rPr>
                <w:i/>
                <w:iCs/>
                <w:lang w:val="en-GB"/>
              </w:rPr>
              <w:t>,0.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 xml:space="preserve">,0) Weight = </w:t>
            </w:r>
            <w:r>
              <w:rPr>
                <w:i/>
                <w:iCs/>
                <w:lang w:val="en-GB"/>
              </w:rPr>
              <w:t>0.03</w:t>
            </w:r>
          </w:p>
          <w:p w14:paraId="5D42A439" w14:textId="6A16068B" w:rsidR="00BD012D" w:rsidRDefault="00BD012D" w:rsidP="00BD012D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 xml:space="preserve">Vector 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 xml:space="preserve"> = (0.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 xml:space="preserve">,0.2,0) Weight = </w:t>
            </w:r>
            <w:r>
              <w:rPr>
                <w:i/>
                <w:iCs/>
                <w:lang w:val="en-GB"/>
              </w:rPr>
              <w:t>0.0</w:t>
            </w:r>
            <w:r>
              <w:rPr>
                <w:i/>
                <w:iCs/>
                <w:lang w:val="en-GB"/>
              </w:rPr>
              <w:t>8</w:t>
            </w:r>
          </w:p>
          <w:p w14:paraId="60A3183D" w14:textId="77777777" w:rsidR="00BD012D" w:rsidRDefault="00BD012D" w:rsidP="00BD012D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>Vector 1 = (0.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>,0.</w:t>
            </w:r>
            <w:r>
              <w:rPr>
                <w:i/>
                <w:iCs/>
                <w:lang w:val="en-GB"/>
              </w:rPr>
              <w:t>1</w:t>
            </w:r>
            <w:r w:rsidRPr="00D26298">
              <w:rPr>
                <w:i/>
                <w:iCs/>
                <w:lang w:val="en-GB"/>
              </w:rPr>
              <w:t xml:space="preserve">,0) Weight = </w:t>
            </w:r>
            <w:r>
              <w:rPr>
                <w:i/>
                <w:iCs/>
                <w:lang w:val="en-GB"/>
              </w:rPr>
              <w:t>0.03</w:t>
            </w:r>
          </w:p>
          <w:p w14:paraId="08A61BAC" w14:textId="77777777" w:rsidR="00D26298" w:rsidRPr="00D26298" w:rsidRDefault="00D26298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  <w:p w14:paraId="59674B8E" w14:textId="1EE36C0A" w:rsidR="00D26298" w:rsidRPr="00D26298" w:rsidRDefault="00D26298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lang w:val="en-GB"/>
              </w:rPr>
            </w:pPr>
            <w:r w:rsidRPr="00D26298">
              <w:rPr>
                <w:b/>
                <w:bCs/>
                <w:i/>
                <w:iCs/>
                <w:lang w:val="en-GB"/>
              </w:rPr>
              <w:t xml:space="preserve">Time taken: </w:t>
            </w:r>
            <w:r w:rsidR="00BD012D">
              <w:rPr>
                <w:b/>
                <w:bCs/>
                <w:i/>
                <w:iCs/>
                <w:lang w:val="en-GB"/>
              </w:rPr>
              <w:t>3</w:t>
            </w:r>
            <w:r w:rsidRPr="00D26298">
              <w:rPr>
                <w:b/>
                <w:bCs/>
                <w:i/>
                <w:iCs/>
                <w:lang w:val="en-GB"/>
              </w:rPr>
              <w:t>ms (for both)</w:t>
            </w:r>
          </w:p>
        </w:tc>
      </w:tr>
      <w:tr w:rsidR="000D54A5" w:rsidRPr="00D26298" w14:paraId="672259D2" w14:textId="77777777" w:rsidTr="00B05E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3DBF18AC" w14:textId="3489BD4F" w:rsidR="000D54A5" w:rsidRPr="00D26298" w:rsidRDefault="000D54A5" w:rsidP="000D54A5">
            <w:pPr>
              <w:pStyle w:val="Heading3"/>
              <w:outlineLvl w:val="2"/>
              <w:rPr>
                <w:lang w:val="en-GB"/>
              </w:rPr>
            </w:pPr>
            <w:r>
              <w:rPr>
                <w:lang w:val="en-GB"/>
              </w:rPr>
              <w:t>LBGFS</w:t>
            </w:r>
          </w:p>
        </w:tc>
      </w:tr>
      <w:tr w:rsidR="000C25F6" w:rsidRPr="00D26298" w14:paraId="21391147" w14:textId="77777777" w:rsidTr="00D26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BDCB73D" w14:textId="6C5F35B3" w:rsidR="000C25F6" w:rsidRPr="00D26298" w:rsidRDefault="000C25F6" w:rsidP="003A75E8">
            <w:pPr>
              <w:spacing w:before="0"/>
              <w:rPr>
                <w:i/>
                <w:iCs/>
                <w:lang w:val="en-GB"/>
              </w:rPr>
            </w:pPr>
          </w:p>
        </w:tc>
        <w:tc>
          <w:tcPr>
            <w:tcW w:w="5233" w:type="dxa"/>
          </w:tcPr>
          <w:p w14:paraId="4D6E72DB" w14:textId="77777777" w:rsidR="000C25F6" w:rsidRPr="00D26298" w:rsidRDefault="000C25F6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</w:tc>
      </w:tr>
      <w:tr w:rsidR="000C25F6" w:rsidRPr="00D26298" w14:paraId="4AAF1B71" w14:textId="77777777" w:rsidTr="00D26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558A2D7" w14:textId="77777777" w:rsidR="000C25F6" w:rsidRPr="00D26298" w:rsidRDefault="000C25F6" w:rsidP="003A75E8">
            <w:pPr>
              <w:spacing w:before="0"/>
              <w:rPr>
                <w:i/>
                <w:iCs/>
                <w:lang w:val="en-GB"/>
              </w:rPr>
            </w:pPr>
          </w:p>
        </w:tc>
        <w:tc>
          <w:tcPr>
            <w:tcW w:w="5233" w:type="dxa"/>
          </w:tcPr>
          <w:p w14:paraId="546BE7F9" w14:textId="77777777" w:rsidR="000C25F6" w:rsidRPr="00D26298" w:rsidRDefault="000C25F6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</w:tc>
      </w:tr>
      <w:tr w:rsidR="000C25F6" w:rsidRPr="00D26298" w14:paraId="4051B6B6" w14:textId="77777777" w:rsidTr="00D26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ABC8BAD" w14:textId="77777777" w:rsidR="000C25F6" w:rsidRPr="00D26298" w:rsidRDefault="000C25F6" w:rsidP="003A75E8">
            <w:pPr>
              <w:spacing w:before="0"/>
              <w:rPr>
                <w:i/>
                <w:iCs/>
                <w:lang w:val="en-GB"/>
              </w:rPr>
            </w:pPr>
          </w:p>
        </w:tc>
        <w:tc>
          <w:tcPr>
            <w:tcW w:w="5233" w:type="dxa"/>
          </w:tcPr>
          <w:p w14:paraId="6E474C94" w14:textId="77777777" w:rsidR="000C25F6" w:rsidRPr="00D26298" w:rsidRDefault="000C25F6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</w:tc>
      </w:tr>
      <w:tr w:rsidR="000C25F6" w:rsidRPr="00D26298" w14:paraId="21E83D1E" w14:textId="77777777" w:rsidTr="00D26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9DB4228" w14:textId="77777777" w:rsidR="000C25F6" w:rsidRPr="00D26298" w:rsidRDefault="000C25F6" w:rsidP="003A75E8">
            <w:pPr>
              <w:spacing w:before="0"/>
              <w:rPr>
                <w:i/>
                <w:iCs/>
                <w:lang w:val="en-GB"/>
              </w:rPr>
            </w:pPr>
          </w:p>
        </w:tc>
        <w:tc>
          <w:tcPr>
            <w:tcW w:w="5233" w:type="dxa"/>
          </w:tcPr>
          <w:p w14:paraId="0B85AA70" w14:textId="77777777" w:rsidR="000C25F6" w:rsidRPr="00D26298" w:rsidRDefault="000C25F6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</w:tc>
      </w:tr>
      <w:tr w:rsidR="000C25F6" w:rsidRPr="00D26298" w14:paraId="76B8DF94" w14:textId="77777777" w:rsidTr="00D26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57D64BD" w14:textId="77777777" w:rsidR="000C25F6" w:rsidRPr="00D26298" w:rsidRDefault="000C25F6" w:rsidP="003A75E8">
            <w:pPr>
              <w:spacing w:before="0"/>
              <w:rPr>
                <w:i/>
                <w:iCs/>
                <w:lang w:val="en-GB"/>
              </w:rPr>
            </w:pPr>
          </w:p>
        </w:tc>
        <w:tc>
          <w:tcPr>
            <w:tcW w:w="5233" w:type="dxa"/>
          </w:tcPr>
          <w:p w14:paraId="168E9362" w14:textId="77777777" w:rsidR="000C25F6" w:rsidRPr="00D26298" w:rsidRDefault="000C25F6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</w:tc>
      </w:tr>
    </w:tbl>
    <w:p w14:paraId="65C7266B" w14:textId="4CC60ADC" w:rsidR="008C0DD3" w:rsidRPr="00D26298" w:rsidRDefault="008C0DD3" w:rsidP="003A75E8">
      <w:pPr>
        <w:spacing w:before="0"/>
        <w:rPr>
          <w:i/>
          <w:iCs/>
          <w:lang w:val="en-GB"/>
        </w:rPr>
      </w:pPr>
    </w:p>
    <w:sectPr w:rsidR="008C0DD3" w:rsidRPr="00D26298">
      <w:footerReference w:type="default" r:id="rId25"/>
      <w:headerReference w:type="first" r:id="rId26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176556" w14:textId="77777777" w:rsidR="00551CBE" w:rsidRDefault="00551CBE">
      <w:pPr>
        <w:spacing w:before="0" w:after="0" w:line="240" w:lineRule="auto"/>
      </w:pPr>
      <w:r>
        <w:separator/>
      </w:r>
    </w:p>
  </w:endnote>
  <w:endnote w:type="continuationSeparator" w:id="0">
    <w:p w14:paraId="015D48C8" w14:textId="77777777" w:rsidR="00551CBE" w:rsidRDefault="00551CB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348FFE" w14:textId="77777777" w:rsidR="00C75E5F" w:rsidRDefault="00C75E5F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D48BBD" w14:textId="77777777" w:rsidR="00551CBE" w:rsidRDefault="00551CBE">
      <w:pPr>
        <w:spacing w:before="0" w:after="0" w:line="240" w:lineRule="auto"/>
      </w:pPr>
      <w:r>
        <w:separator/>
      </w:r>
    </w:p>
  </w:footnote>
  <w:footnote w:type="continuationSeparator" w:id="0">
    <w:p w14:paraId="3CE62A9C" w14:textId="77777777" w:rsidR="00551CBE" w:rsidRDefault="00551CB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524409" w14:textId="7908D0A0" w:rsidR="00C75E5F" w:rsidRDefault="00C75E5F">
    <w:pPr>
      <w:pStyle w:val="Header"/>
    </w:pPr>
    <w:r>
      <w:t xml:space="preserve">Carolina COSTA LOPES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CSE306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75D"/>
    <w:rsid w:val="0000488A"/>
    <w:rsid w:val="00084FAB"/>
    <w:rsid w:val="000C25F6"/>
    <w:rsid w:val="000C4656"/>
    <w:rsid w:val="000D54A5"/>
    <w:rsid w:val="0011417E"/>
    <w:rsid w:val="002B4683"/>
    <w:rsid w:val="002C68FF"/>
    <w:rsid w:val="002F68C0"/>
    <w:rsid w:val="00306455"/>
    <w:rsid w:val="00330215"/>
    <w:rsid w:val="00335504"/>
    <w:rsid w:val="003A75E8"/>
    <w:rsid w:val="003F700A"/>
    <w:rsid w:val="00406A13"/>
    <w:rsid w:val="004776D3"/>
    <w:rsid w:val="005004EA"/>
    <w:rsid w:val="005109E7"/>
    <w:rsid w:val="005134DC"/>
    <w:rsid w:val="00514136"/>
    <w:rsid w:val="00551CBE"/>
    <w:rsid w:val="00560929"/>
    <w:rsid w:val="005B6E71"/>
    <w:rsid w:val="005C6C14"/>
    <w:rsid w:val="005F6A44"/>
    <w:rsid w:val="00615E67"/>
    <w:rsid w:val="00690B6D"/>
    <w:rsid w:val="0071175D"/>
    <w:rsid w:val="00832427"/>
    <w:rsid w:val="008C0DD3"/>
    <w:rsid w:val="00925B4A"/>
    <w:rsid w:val="00952287"/>
    <w:rsid w:val="009C60D8"/>
    <w:rsid w:val="009E3C59"/>
    <w:rsid w:val="00A20D16"/>
    <w:rsid w:val="00A334B6"/>
    <w:rsid w:val="00AA589B"/>
    <w:rsid w:val="00B659A0"/>
    <w:rsid w:val="00BD012D"/>
    <w:rsid w:val="00C06667"/>
    <w:rsid w:val="00C25B7F"/>
    <w:rsid w:val="00C75E5F"/>
    <w:rsid w:val="00CE7C14"/>
    <w:rsid w:val="00D26298"/>
    <w:rsid w:val="00D30869"/>
    <w:rsid w:val="00D4496C"/>
    <w:rsid w:val="00D96796"/>
    <w:rsid w:val="00DD6D2C"/>
    <w:rsid w:val="00DF5E62"/>
    <w:rsid w:val="00E374CD"/>
    <w:rsid w:val="00E80A35"/>
    <w:rsid w:val="00E96E71"/>
    <w:rsid w:val="00ED3D8A"/>
    <w:rsid w:val="00F56FF0"/>
    <w:rsid w:val="00FA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0FE202"/>
  <w15:chartTrackingRefBased/>
  <w15:docId w15:val="{F37225D2-7495-45A6-9FEF-718EEF5E3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0"/>
    <w:rsid w:val="00A334B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4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svg"/><Relationship Id="rId18" Type="http://schemas.openxmlformats.org/officeDocument/2006/relationships/image" Target="media/image9.sv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sv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24" Type="http://schemas.openxmlformats.org/officeDocument/2006/relationships/image" Target="media/image15.svg"/><Relationship Id="rId5" Type="http://schemas.openxmlformats.org/officeDocument/2006/relationships/styles" Target="styles.xml"/><Relationship Id="rId15" Type="http://schemas.openxmlformats.org/officeDocument/2006/relationships/image" Target="media/image6.svg"/><Relationship Id="rId23" Type="http://schemas.openxmlformats.org/officeDocument/2006/relationships/image" Target="media/image14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sv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604BDEC5A8D438AA79A8BAFD9FCFF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6B410A-800C-4439-9E20-F3D40CE3A250}"/>
      </w:docPartPr>
      <w:docPartBody>
        <w:p w:rsidR="004E65FC" w:rsidRDefault="0066313E">
          <w:pPr>
            <w:pStyle w:val="6604BDEC5A8D438AA79A8BAFD9FCFFD8"/>
          </w:pPr>
          <w:bookmarkStart w:id="0" w:name="_Toc318188228"/>
          <w:bookmarkStart w:id="1" w:name="_Toc318188328"/>
          <w:bookmarkStart w:id="2" w:name="_Toc318189313"/>
          <w:bookmarkStart w:id="3" w:name="_Toc316914651"/>
          <w:bookmarkStart w:id="4" w:name="_Toc316916021"/>
          <w:bookmarkStart w:id="5" w:name="_Toc316919854"/>
          <w:bookmarkStart w:id="6" w:name="_Toc318188229"/>
          <w:bookmarkStart w:id="7" w:name="_Toc318188329"/>
          <w:bookmarkStart w:id="8" w:name="_Toc318189314"/>
          <w:bookmarkStart w:id="9" w:name="_Toc315875746"/>
          <w:bookmarkStart w:id="10" w:name="_Toc316914652"/>
          <w:bookmarkStart w:id="11" w:name="_Toc316916022"/>
          <w:bookmarkStart w:id="12" w:name="_Toc316919855"/>
          <w:bookmarkStart w:id="13" w:name="_Toc318188230"/>
          <w:bookmarkStart w:id="14" w:name="_Toc318188330"/>
          <w:bookmarkStart w:id="15" w:name="_Toc318189315"/>
          <w:bookmarkStart w:id="16" w:name="_Toc315875747"/>
          <w:bookmarkStart w:id="17" w:name="_Toc316914653"/>
          <w:bookmarkStart w:id="18" w:name="_Toc316916023"/>
          <w:bookmarkStart w:id="19" w:name="_Toc316919856"/>
          <w:bookmarkStart w:id="20" w:name="_Toc318188231"/>
          <w:bookmarkStart w:id="21" w:name="_Toc318188331"/>
          <w:bookmarkStart w:id="22" w:name="_Toc318189316"/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  <w:bookmarkEnd w:id="8"/>
          <w:bookmarkEnd w:id="9"/>
          <w:bookmarkEnd w:id="10"/>
          <w:bookmarkEnd w:id="11"/>
          <w:bookmarkEnd w:id="12"/>
          <w:bookmarkEnd w:id="13"/>
          <w:bookmarkEnd w:id="14"/>
          <w:bookmarkEnd w:id="15"/>
          <w:bookmarkEnd w:id="16"/>
          <w:bookmarkEnd w:id="17"/>
          <w:bookmarkEnd w:id="18"/>
          <w:bookmarkEnd w:id="19"/>
          <w:bookmarkEnd w:id="20"/>
          <w:bookmarkEnd w:id="21"/>
          <w:bookmarkEnd w:id="22"/>
          <w:r>
            <w:t>[Name]</w:t>
          </w:r>
        </w:p>
      </w:docPartBody>
    </w:docPart>
    <w:docPart>
      <w:docPartPr>
        <w:name w:val="0A6AFCA6A08C4FB0AC591ED8A35221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2C1605-FE36-4D31-AA6C-F12E9D8F859D}"/>
      </w:docPartPr>
      <w:docPartBody>
        <w:p w:rsidR="004E65FC" w:rsidRDefault="0066313E">
          <w:pPr>
            <w:pStyle w:val="0A6AFCA6A08C4FB0AC591ED8A35221FD"/>
          </w:pPr>
          <w:r>
            <w:t>[Course Title]</w:t>
          </w:r>
        </w:p>
      </w:docPartBody>
    </w:docPart>
    <w:docPart>
      <w:docPartPr>
        <w:name w:val="8E8B5E9A781847318EC73607AFBE61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0707F8-3CE0-4E6C-8BF4-20FB4D43C144}"/>
      </w:docPartPr>
      <w:docPartBody>
        <w:p w:rsidR="004E65FC" w:rsidRDefault="0066313E">
          <w:pPr>
            <w:pStyle w:val="8E8B5E9A781847318EC73607AFBE610C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351"/>
    <w:rsid w:val="00253351"/>
    <w:rsid w:val="00485777"/>
    <w:rsid w:val="004A6DDC"/>
    <w:rsid w:val="004E65FC"/>
    <w:rsid w:val="0066313E"/>
    <w:rsid w:val="00821F82"/>
    <w:rsid w:val="008A7412"/>
    <w:rsid w:val="00AF318C"/>
    <w:rsid w:val="00C004C0"/>
    <w:rsid w:val="00E43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4472C4" w:themeColor="accent1"/>
      <w:sz w:val="30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4472C4" w:themeColor="accent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4472C4" w:themeColor="accent1"/>
      <w:sz w:val="30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4472C4" w:themeColor="accent1"/>
      <w:lang w:val="en-US" w:eastAsia="en-US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sz w:val="20"/>
      <w:lang w:val="en-US" w:eastAsia="en-US"/>
    </w:rPr>
  </w:style>
  <w:style w:type="paragraph" w:customStyle="1" w:styleId="484E409483C7430FB1CD71CB52B8219D">
    <w:name w:val="484E409483C7430FB1CD71CB52B8219D"/>
  </w:style>
  <w:style w:type="paragraph" w:customStyle="1" w:styleId="6604BDEC5A8D438AA79A8BAFD9FCFFD8">
    <w:name w:val="6604BDEC5A8D438AA79A8BAFD9FCFFD8"/>
  </w:style>
  <w:style w:type="paragraph" w:customStyle="1" w:styleId="0A6AFCA6A08C4FB0AC591ED8A35221FD">
    <w:name w:val="0A6AFCA6A08C4FB0AC591ED8A35221FD"/>
  </w:style>
  <w:style w:type="paragraph" w:customStyle="1" w:styleId="8E8B5E9A781847318EC73607AFBE610C">
    <w:name w:val="8E8B5E9A781847318EC73607AFBE61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Spring 2020</PublishDate>
  <Abstract/>
  <CompanyAddress/>
  <CompanyPhone/>
  <CompanyFax/>
  <CompanyEmail/>
</CoverPagePropertie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6B0418-D7D4-4AB0-98C7-3E16C42A92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A9DFF3-FE6B-4FE2-8D15-2FE31A40A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3171</TotalTime>
  <Pages>4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Geometry Processing</vt:lpstr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Geometry Processing</dc:title>
  <dc:subject>CSE306</dc:subject>
  <dc:creator>Carolina Lopes</dc:creator>
  <cp:keywords>CSE306</cp:keywords>
  <cp:lastModifiedBy>Carolina Lopes</cp:lastModifiedBy>
  <cp:revision>12</cp:revision>
  <dcterms:created xsi:type="dcterms:W3CDTF">2020-05-20T10:27:00Z</dcterms:created>
  <dcterms:modified xsi:type="dcterms:W3CDTF">2020-06-15T18:07:00Z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