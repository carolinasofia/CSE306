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C2FE5D4" w14:textId="56233849" w:rsidR="00E374CD" w:rsidRDefault="00C75E5F">
          <w:pPr>
            <w:pStyle w:val="NoSpacing"/>
            <w:rPr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B7C9B3A" wp14:editId="165BB25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C06B0" w14:textId="62FFB77E" w:rsidR="00C75E5F" w:rsidRDefault="00C75E5F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6604BDEC5A8D438AA79A8BAFD9FCFFD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Carolina Lopes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0A6AFCA6A08C4FB0AC591ED8A35221F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CSE306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8E8B5E9A781847318EC73607AFBE610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t>Spring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7C9B3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13CC06B0" w14:textId="62FFB77E" w:rsidR="00C75E5F" w:rsidRDefault="00C75E5F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6604BDEC5A8D438AA79A8BAFD9FCFFD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t>Carolina Lopes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0A6AFCA6A08C4FB0AC591ED8A35221F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t>CSE306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8E8B5E9A781847318EC73607AFBE610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t>Spring 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6D5D599" wp14:editId="647043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EB9D8" w14:textId="48A0BA01" w:rsidR="00C75E5F" w:rsidRDefault="00C75E5F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Ray-tracer</w:t>
                                    </w:r>
                                  </w:sdtContent>
                                </w:sdt>
                              </w:p>
                              <w:p w14:paraId="6C2C746C" w14:textId="7D79E706" w:rsidR="00C75E5F" w:rsidRDefault="00C75E5F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CSE306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D599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14:paraId="69FEB9D8" w14:textId="48A0BA01" w:rsidR="00C75E5F" w:rsidRDefault="00C75E5F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t>Ray-tracer</w:t>
                              </w:r>
                            </w:sdtContent>
                          </w:sdt>
                        </w:p>
                        <w:p w14:paraId="6C2C746C" w14:textId="7D79E706" w:rsidR="00C75E5F" w:rsidRDefault="00C75E5F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t>CSE306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490C06B" w14:textId="20331D61" w:rsidR="00E374CD" w:rsidRDefault="0071175D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 wp14:anchorId="41DC1A17" wp14:editId="27A926DC">
                <wp:simplePos x="0" y="0"/>
                <wp:positionH relativeFrom="margin">
                  <wp:posOffset>914400</wp:posOffset>
                </wp:positionH>
                <wp:positionV relativeFrom="margin">
                  <wp:posOffset>1176020</wp:posOffset>
                </wp:positionV>
                <wp:extent cx="3657600" cy="36576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3657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75E5F">
            <w:br w:type="page"/>
          </w:r>
        </w:p>
      </w:sdtContent>
    </w:sdt>
    <w:bookmarkEnd w:id="4"/>
    <w:bookmarkEnd w:id="3"/>
    <w:bookmarkEnd w:id="2"/>
    <w:bookmarkEnd w:id="1"/>
    <w:bookmarkEnd w:id="0"/>
    <w:p w14:paraId="403BA46D" w14:textId="01DD37E0" w:rsidR="002F68C0" w:rsidRDefault="002F68C0" w:rsidP="002F68C0">
      <w:pPr>
        <w:rPr>
          <w:i/>
          <w:iCs/>
        </w:rPr>
      </w:pPr>
      <w:r>
        <w:rPr>
          <w:i/>
          <w:iCs/>
        </w:rPr>
        <w:lastRenderedPageBreak/>
        <w:t>Disclaimer: Basis of code up to and including reflection were copied from Guillaume Loranchet. This was in order to aid me since I did not have a strong knowledge of C++ and was struggling to begin.</w:t>
      </w:r>
      <w:r w:rsidR="00D96796">
        <w:rPr>
          <w:i/>
          <w:iCs/>
        </w:rPr>
        <w:t xml:space="preserve"> All work from Refraction onwards is my own.</w:t>
      </w:r>
    </w:p>
    <w:p w14:paraId="1EB53B0F" w14:textId="64A3DD02" w:rsidR="00D96796" w:rsidRPr="002F68C0" w:rsidRDefault="00D96796" w:rsidP="002F68C0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15BA0EF" wp14:editId="18C96854">
            <wp:extent cx="2049780" cy="2049780"/>
            <wp:effectExtent l="0" t="0" r="7620" b="7620"/>
            <wp:docPr id="4" name="Picture 4" descr="A close up of a green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or_nois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</w:rPr>
        <w:drawing>
          <wp:inline distT="0" distB="0" distL="0" distR="0" wp14:anchorId="04F8583D" wp14:editId="3532AF0A">
            <wp:extent cx="2133600" cy="2133600"/>
            <wp:effectExtent l="0" t="0" r="0" b="0"/>
            <wp:docPr id="5" name="Picture 5" descr="A close up of a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nois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</w:rPr>
        <w:drawing>
          <wp:inline distT="0" distB="0" distL="0" distR="0" wp14:anchorId="6BCF5BC4" wp14:editId="7674DA5C">
            <wp:extent cx="2004060" cy="2004060"/>
            <wp:effectExtent l="0" t="0" r="0" b="0"/>
            <wp:docPr id="6" name="Picture 6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here_with_ligh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</w:rPr>
        <w:drawing>
          <wp:inline distT="0" distB="0" distL="0" distR="0" wp14:anchorId="7D628BF6" wp14:editId="4B0787CC">
            <wp:extent cx="2057400" cy="2057400"/>
            <wp:effectExtent l="0" t="0" r="0" b="0"/>
            <wp:docPr id="7" name="Picture 7" descr="A picture containing purple, sitting, ball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th_reflexion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266B" w14:textId="52FFF3DF" w:rsidR="008C0DD3" w:rsidRDefault="008C0DD3" w:rsidP="008C0DD3">
      <w:pPr>
        <w:pStyle w:val="Heading1"/>
      </w:pPr>
      <w:r>
        <w:t xml:space="preserve">Mirror </w:t>
      </w:r>
      <w:r w:rsidR="00C75E5F">
        <w:t>–</w:t>
      </w:r>
      <w:r>
        <w:t xml:space="preserve"> reflection</w:t>
      </w:r>
    </w:p>
    <w:p w14:paraId="160651B8" w14:textId="77777777" w:rsidR="00C75E5F" w:rsidRPr="00C75E5F" w:rsidRDefault="00C75E5F" w:rsidP="00C75E5F"/>
    <w:p w14:paraId="6B79D729" w14:textId="0E802990" w:rsidR="0071175D" w:rsidRDefault="0071175D" w:rsidP="0071175D">
      <w:pPr>
        <w:pStyle w:val="Heading1"/>
        <w:jc w:val="center"/>
      </w:pPr>
      <w:r>
        <w:rPr>
          <w:noProof/>
        </w:rPr>
        <w:lastRenderedPageBreak/>
        <w:drawing>
          <wp:inline distT="0" distB="0" distL="0" distR="0" wp14:anchorId="10431992" wp14:editId="6CD82142">
            <wp:extent cx="2331720" cy="2331720"/>
            <wp:effectExtent l="0" t="0" r="0" b="0"/>
            <wp:docPr id="2" name="Picture 2" descr="A picture containing sitting, light, ball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5873" cy="233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4318" w14:textId="7A7AE7A6" w:rsidR="0071175D" w:rsidRPr="0071175D" w:rsidRDefault="0071175D" w:rsidP="0071175D">
      <w:pPr>
        <w:pStyle w:val="Caption"/>
        <w:jc w:val="center"/>
        <w:rPr>
          <w:vertAlign w:val="superscript"/>
        </w:rPr>
      </w:pPr>
      <w:r>
        <w:t xml:space="preserve">Figure </w:t>
      </w:r>
      <w:fldSimple w:instr=" SEQ Figure \* ARABIC ">
        <w:r w:rsidR="005109E7">
          <w:rPr>
            <w:noProof/>
          </w:rPr>
          <w:t>1</w:t>
        </w:r>
      </w:fldSimple>
      <w:r>
        <w:t xml:space="preserve"> : Light intensity </w:t>
      </w:r>
      <w:r w:rsidRPr="0071175D">
        <w:rPr>
          <w:vertAlign w:val="superscript"/>
        </w:rPr>
        <w:t>105</w:t>
      </w:r>
    </w:p>
    <w:p w14:paraId="0D0E38FE" w14:textId="75AD18C0" w:rsidR="00D96796" w:rsidRPr="00D96796" w:rsidRDefault="0071175D" w:rsidP="00D96796">
      <w:pPr>
        <w:pStyle w:val="Heading1"/>
        <w:jc w:val="center"/>
      </w:pPr>
      <w:r>
        <w:rPr>
          <w:noProof/>
        </w:rPr>
        <w:drawing>
          <wp:inline distT="0" distB="0" distL="0" distR="0" wp14:anchorId="5B97D985" wp14:editId="0ED086E6">
            <wp:extent cx="2407920" cy="2407920"/>
            <wp:effectExtent l="0" t="0" r="0" b="0"/>
            <wp:docPr id="3" name="Picture 3" descr="A picture containing graphics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stronglight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5662" cy="241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</w:p>
    <w:p w14:paraId="6844339A" w14:textId="1110966F" w:rsidR="00E374CD" w:rsidRDefault="0071175D" w:rsidP="0071175D">
      <w:pPr>
        <w:pStyle w:val="Caption"/>
        <w:jc w:val="center"/>
        <w:rPr>
          <w:vertAlign w:val="superscript"/>
        </w:rPr>
      </w:pPr>
      <w:r>
        <w:t xml:space="preserve">Figure </w:t>
      </w:r>
      <w:fldSimple w:instr=" SEQ Figure \* ARABIC ">
        <w:r w:rsidR="005109E7">
          <w:rPr>
            <w:noProof/>
          </w:rPr>
          <w:t>2</w:t>
        </w:r>
      </w:fldSimple>
      <w:r>
        <w:t xml:space="preserve"> : Light intensity 2.10</w:t>
      </w:r>
      <w:r w:rsidRPr="0071175D">
        <w:rPr>
          <w:vertAlign w:val="superscript"/>
        </w:rPr>
        <w:t>10</w:t>
      </w:r>
    </w:p>
    <w:p w14:paraId="417B8B26" w14:textId="3B95FDFB" w:rsidR="00D96796" w:rsidRDefault="00D96796" w:rsidP="00D96796"/>
    <w:p w14:paraId="3ADE79C0" w14:textId="32E67A5B" w:rsidR="00D96796" w:rsidRDefault="00D96796" w:rsidP="00D96796">
      <w:pPr>
        <w:pStyle w:val="Heading1"/>
      </w:pPr>
      <w:r>
        <w:lastRenderedPageBreak/>
        <w:t>Transparency – refraction</w:t>
      </w:r>
    </w:p>
    <w:p w14:paraId="21FEF669" w14:textId="77777777" w:rsidR="00D96796" w:rsidRDefault="00D96796" w:rsidP="00D96796">
      <w:pPr>
        <w:keepNext/>
        <w:jc w:val="center"/>
      </w:pPr>
      <w:r>
        <w:rPr>
          <w:noProof/>
        </w:rPr>
        <w:drawing>
          <wp:inline distT="0" distB="0" distL="0" distR="0" wp14:anchorId="744266B4" wp14:editId="66F260DB">
            <wp:extent cx="2034540" cy="2034540"/>
            <wp:effectExtent l="0" t="0" r="3810" b="3810"/>
            <wp:docPr id="9" name="Picture 9" descr="A picture containing light, ball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nsparency_insidespher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A471" w14:textId="0E1981FA" w:rsidR="00D96796" w:rsidRDefault="00D96796" w:rsidP="00D96796">
      <w:pPr>
        <w:pStyle w:val="Caption"/>
        <w:jc w:val="center"/>
      </w:pPr>
      <w:r>
        <w:t>Figure 3: Transparency without code to impede rays from entering the sphere</w:t>
      </w:r>
    </w:p>
    <w:p w14:paraId="039C1ADB" w14:textId="16BEFE88" w:rsidR="00084FAB" w:rsidRDefault="00084FAB" w:rsidP="00084FAB"/>
    <w:p w14:paraId="5A7DA0CB" w14:textId="77777777" w:rsidR="00084FAB" w:rsidRDefault="00084FAB" w:rsidP="00084FAB">
      <w:pPr>
        <w:keepNext/>
        <w:jc w:val="center"/>
      </w:pPr>
      <w:r>
        <w:rPr>
          <w:noProof/>
        </w:rPr>
        <w:drawing>
          <wp:inline distT="0" distB="0" distL="0" distR="0" wp14:anchorId="24F88792" wp14:editId="766833D6">
            <wp:extent cx="2377440" cy="2377440"/>
            <wp:effectExtent l="0" t="0" r="3810" b="3810"/>
            <wp:docPr id="12" name="Picture 12" descr="A picture containing ligh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nsparency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5902" w14:textId="54714B86" w:rsidR="00084FAB" w:rsidRPr="00084FAB" w:rsidRDefault="00084FAB" w:rsidP="00084FAB">
      <w:pPr>
        <w:pStyle w:val="Caption"/>
        <w:jc w:val="center"/>
      </w:pPr>
      <w:r>
        <w:t xml:space="preserve">Figure </w:t>
      </w:r>
      <w:fldSimple w:instr=" SEQ Figure \* ARABIC ">
        <w:r w:rsidR="005109E7">
          <w:rPr>
            <w:noProof/>
          </w:rPr>
          <w:t>3</w:t>
        </w:r>
      </w:fldSimple>
      <w:r>
        <w:t>.1: Transparency</w:t>
      </w:r>
    </w:p>
    <w:p w14:paraId="50FCCD0B" w14:textId="0D530B0C" w:rsidR="00D96796" w:rsidRDefault="00D96796" w:rsidP="00D96796"/>
    <w:p w14:paraId="45DB7BFD" w14:textId="0EDBC329" w:rsidR="00D96796" w:rsidRPr="00D96796" w:rsidRDefault="00D96796" w:rsidP="00D96796"/>
    <w:p w14:paraId="64BBE396" w14:textId="3C7824B5" w:rsidR="00D96796" w:rsidRDefault="00D30869" w:rsidP="00D30869">
      <w:pPr>
        <w:pStyle w:val="Heading1"/>
        <w:rPr>
          <w:noProof/>
        </w:rPr>
      </w:pPr>
      <w:r>
        <w:rPr>
          <w:noProof/>
        </w:rPr>
        <w:lastRenderedPageBreak/>
        <w:t>Hollow Spheres</w:t>
      </w:r>
    </w:p>
    <w:p w14:paraId="24BA3C79" w14:textId="77777777" w:rsidR="005109E7" w:rsidRDefault="0000488A" w:rsidP="005109E7">
      <w:pPr>
        <w:keepNext/>
      </w:pPr>
      <w:r w:rsidRPr="0000488A">
        <w:drawing>
          <wp:inline distT="0" distB="0" distL="0" distR="0" wp14:anchorId="39AD5C87" wp14:editId="45097847">
            <wp:extent cx="255270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3596" w14:textId="1C494D52" w:rsidR="005109E7" w:rsidRDefault="005109E7" w:rsidP="005109E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add a hollow circle inside, no flip of normal</w:t>
      </w:r>
    </w:p>
    <w:p w14:paraId="1F35E173" w14:textId="3B0881A4" w:rsidR="005109E7" w:rsidRDefault="00560929" w:rsidP="005109E7">
      <w:pPr>
        <w:keepNext/>
      </w:pPr>
      <w:r w:rsidRPr="00560929">
        <w:drawing>
          <wp:inline distT="0" distB="0" distL="0" distR="0" wp14:anchorId="2B1BF263" wp14:editId="7406917E">
            <wp:extent cx="2773680" cy="257748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0999" cy="25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BEA1" w14:textId="46E1C4C9" w:rsidR="00D96796" w:rsidRDefault="005109E7" w:rsidP="005109E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Sphere_right</w:t>
      </w:r>
      <w:proofErr w:type="spellEnd"/>
      <w:r>
        <w:t xml:space="preserve"> and </w:t>
      </w:r>
      <w:proofErr w:type="spellStart"/>
      <w:r>
        <w:t>sphere_right_hollow</w:t>
      </w:r>
      <w:proofErr w:type="spellEnd"/>
      <w:r>
        <w:t xml:space="preserve"> both set to hollow</w:t>
      </w:r>
    </w:p>
    <w:p w14:paraId="5E471F12" w14:textId="697FDD63" w:rsidR="002C68FF" w:rsidRDefault="002C68FF" w:rsidP="002C68FF"/>
    <w:p w14:paraId="695D15B9" w14:textId="7DBE5184" w:rsidR="002C68FF" w:rsidRDefault="002C68FF" w:rsidP="002C68FF">
      <w:pPr>
        <w:pStyle w:val="Heading1"/>
      </w:pPr>
      <w:r>
        <w:t>Fresnel Law</w:t>
      </w:r>
    </w:p>
    <w:p w14:paraId="094A3862" w14:textId="77777777" w:rsidR="002C68FF" w:rsidRPr="002C68FF" w:rsidRDefault="002C68FF" w:rsidP="002C68FF"/>
    <w:sectPr w:rsidR="002C68FF" w:rsidRPr="002C68FF">
      <w:footerReference w:type="default" r:id="rId20"/>
      <w:headerReference w:type="first" r:id="rId2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FEC042" w14:textId="77777777" w:rsidR="004320EB" w:rsidRDefault="004320EB">
      <w:pPr>
        <w:spacing w:before="0" w:after="0" w:line="240" w:lineRule="auto"/>
      </w:pPr>
      <w:r>
        <w:separator/>
      </w:r>
    </w:p>
  </w:endnote>
  <w:endnote w:type="continuationSeparator" w:id="0">
    <w:p w14:paraId="75BDD513" w14:textId="77777777" w:rsidR="004320EB" w:rsidRDefault="004320E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48FFE" w14:textId="77777777" w:rsidR="00C75E5F" w:rsidRDefault="00C75E5F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7B1C6E" w14:textId="77777777" w:rsidR="004320EB" w:rsidRDefault="004320EB">
      <w:pPr>
        <w:spacing w:before="0" w:after="0" w:line="240" w:lineRule="auto"/>
      </w:pPr>
      <w:r>
        <w:separator/>
      </w:r>
    </w:p>
  </w:footnote>
  <w:footnote w:type="continuationSeparator" w:id="0">
    <w:p w14:paraId="0270AD8F" w14:textId="77777777" w:rsidR="004320EB" w:rsidRDefault="004320E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24409" w14:textId="7908D0A0" w:rsidR="00C75E5F" w:rsidRDefault="00C75E5F">
    <w:pPr>
      <w:pStyle w:val="Header"/>
    </w:pPr>
    <w:r>
      <w:t xml:space="preserve">Carolina COSTA LOPES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CSE306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5D"/>
    <w:rsid w:val="0000488A"/>
    <w:rsid w:val="00084FAB"/>
    <w:rsid w:val="002C68FF"/>
    <w:rsid w:val="002F68C0"/>
    <w:rsid w:val="004320EB"/>
    <w:rsid w:val="005109E7"/>
    <w:rsid w:val="00560929"/>
    <w:rsid w:val="005B6E71"/>
    <w:rsid w:val="005C6C14"/>
    <w:rsid w:val="0071175D"/>
    <w:rsid w:val="008C0DD3"/>
    <w:rsid w:val="00C75E5F"/>
    <w:rsid w:val="00D30869"/>
    <w:rsid w:val="00D96796"/>
    <w:rsid w:val="00DF5E62"/>
    <w:rsid w:val="00E3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0FE202"/>
  <w15:chartTrackingRefBased/>
  <w15:docId w15:val="{F37225D2-7495-45A6-9FEF-718EEF5E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04BDEC5A8D438AA79A8BAFD9FCF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B410A-800C-4439-9E20-F3D40CE3A250}"/>
      </w:docPartPr>
      <w:docPartBody>
        <w:p w:rsidR="00000000" w:rsidRDefault="00193C14">
          <w:pPr>
            <w:pStyle w:val="6604BDEC5A8D438AA79A8BAFD9FCFFD8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0A6AFCA6A08C4FB0AC591ED8A35221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2C1605-FE36-4D31-AA6C-F12E9D8F859D}"/>
      </w:docPartPr>
      <w:docPartBody>
        <w:p w:rsidR="00000000" w:rsidRDefault="00193C14">
          <w:pPr>
            <w:pStyle w:val="0A6AFCA6A08C4FB0AC591ED8A35221FD"/>
          </w:pPr>
          <w:r>
            <w:t>[Course Title]</w:t>
          </w:r>
        </w:p>
      </w:docPartBody>
    </w:docPart>
    <w:docPart>
      <w:docPartPr>
        <w:name w:val="8E8B5E9A781847318EC73607AFBE6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707F8-3CE0-4E6C-8BF4-20FB4D43C144}"/>
      </w:docPartPr>
      <w:docPartBody>
        <w:p w:rsidR="00000000" w:rsidRDefault="00193C14">
          <w:pPr>
            <w:pStyle w:val="8E8B5E9A781847318EC73607AFBE610C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51"/>
    <w:rsid w:val="00193C14"/>
    <w:rsid w:val="00253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484E409483C7430FB1CD71CB52B8219D">
    <w:name w:val="484E409483C7430FB1CD71CB52B8219D"/>
  </w:style>
  <w:style w:type="paragraph" w:customStyle="1" w:styleId="6604BDEC5A8D438AA79A8BAFD9FCFFD8">
    <w:name w:val="6604BDEC5A8D438AA79A8BAFD9FCFFD8"/>
  </w:style>
  <w:style w:type="paragraph" w:customStyle="1" w:styleId="0A6AFCA6A08C4FB0AC591ED8A35221FD">
    <w:name w:val="0A6AFCA6A08C4FB0AC591ED8A35221FD"/>
  </w:style>
  <w:style w:type="paragraph" w:customStyle="1" w:styleId="8E8B5E9A781847318EC73607AFBE610C">
    <w:name w:val="8E8B5E9A781847318EC73607AFBE61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Spring 2020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302E61-4B29-4DEE-9E21-FE23F3EC2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1501</TotalTime>
  <Pages>5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Ray-tracer</vt:lpstr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Ray-tracer</dc:title>
  <dc:subject>CSE306</dc:subject>
  <dc:creator>Carolina Lopes</dc:creator>
  <cp:keywords>CSE306</cp:keywords>
  <cp:lastModifiedBy>Carolina Lopes</cp:lastModifiedBy>
  <cp:revision>5</cp:revision>
  <dcterms:created xsi:type="dcterms:W3CDTF">2020-04-19T13:40:00Z</dcterms:created>
  <dcterms:modified xsi:type="dcterms:W3CDTF">2020-04-20T14:41:00Z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