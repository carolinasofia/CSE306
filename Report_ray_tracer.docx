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 w:rsidP="003A75E8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11417E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11417E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11417E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11417E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11417E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11417E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 w:rsidP="003A75E8">
          <w:pPr>
            <w:spacing w:before="0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65C7266B" w14:textId="6EE9FB16" w:rsidR="008C0DD3" w:rsidRPr="00A334B6" w:rsidRDefault="002F68C0" w:rsidP="003A75E8">
      <w:pPr>
        <w:spacing w:before="0"/>
        <w:rPr>
          <w:i/>
          <w:iCs/>
        </w:rPr>
      </w:pPr>
      <w:r>
        <w:rPr>
          <w:i/>
          <w:iCs/>
        </w:rPr>
        <w:lastRenderedPageBreak/>
        <w:t>Disclaimer: Basis of code up to and including reflection were copied 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</w:t>
      </w:r>
      <w:r w:rsidR="00AA589B">
        <w:rPr>
          <w:i/>
          <w:iCs/>
        </w:rPr>
        <w:t>r</w:t>
      </w:r>
      <w:r w:rsidR="00D96796">
        <w:rPr>
          <w:i/>
          <w:iCs/>
        </w:rPr>
        <w:t>efraction onwards is my own.</w:t>
      </w:r>
      <w:r w:rsidR="003F700A">
        <w:rPr>
          <w:i/>
          <w:iCs/>
        </w:rPr>
        <w:t xml:space="preserve"> All of the code is well annotated to show my understanding.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0"/>
        <w:gridCol w:w="5580"/>
      </w:tblGrid>
      <w:tr w:rsidR="00A334B6" w14:paraId="37871321" w14:textId="77777777" w:rsidTr="00E9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5F5F364" w14:textId="055E7C7F" w:rsidR="00A334B6" w:rsidRDefault="00A334B6" w:rsidP="003A75E8">
            <w:pPr>
              <w:pStyle w:val="Heading1"/>
              <w:spacing w:before="0"/>
              <w:outlineLvl w:val="0"/>
            </w:pPr>
            <w:r>
              <w:t>Mirror – reflection</w:t>
            </w:r>
          </w:p>
        </w:tc>
      </w:tr>
      <w:tr w:rsidR="00A334B6" w14:paraId="3D18CA37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9BF5961" w14:textId="37E832DA" w:rsidR="00A334B6" w:rsidRDefault="00A334B6" w:rsidP="003A75E8">
            <w:pPr>
              <w:spacing w:befor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E924CC4" wp14:editId="48483883">
                  <wp:extent cx="1800000" cy="1800000"/>
                  <wp:effectExtent l="0" t="0" r="0" b="0"/>
                  <wp:docPr id="7" name="Picture 7" descr="A picture containing purple, sitting, ball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th_reflexion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FE3D55D" w14:textId="77777777" w:rsidR="00A334B6" w:rsidRDefault="0083242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created by Guillaume Loranchet</w:t>
            </w:r>
          </w:p>
          <w:p w14:paraId="6CD4DC6A" w14:textId="136E774F" w:rsidR="00832427" w:rsidRDefault="0083242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89B" w14:paraId="36179619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F95C3ED" w14:textId="39A4CABD" w:rsidR="00AA589B" w:rsidRDefault="00306455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0202891C" wp14:editId="36529F7C">
                  <wp:extent cx="1800000" cy="1800000"/>
                  <wp:effectExtent l="0" t="0" r="0" b="0"/>
                  <wp:docPr id="3" name="Picture 3" descr="A picture containing graphics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_stronglight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987079" w14:textId="03B74E68" w:rsidR="00306455" w:rsidRDefault="00306455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 created by Guillaume Loranchet</w:t>
            </w:r>
          </w:p>
          <w:p w14:paraId="4F154EC6" w14:textId="578EBA93" w:rsidR="00AA589B" w:rsidRPr="00A334B6" w:rsidRDefault="00AA589B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vertAlign w:val="superscript"/>
              </w:rPr>
            </w:pPr>
            <w:r>
              <w:t>Light Intensity</w:t>
            </w:r>
            <w:r w:rsidR="00A334B6">
              <w:t xml:space="preserve"> 10</w:t>
            </w:r>
            <w:r w:rsidR="00A334B6">
              <w:rPr>
                <w:vertAlign w:val="superscript"/>
              </w:rPr>
              <w:t>5</w:t>
            </w:r>
          </w:p>
          <w:p w14:paraId="3F8A4220" w14:textId="45832BDC" w:rsidR="00AA589B" w:rsidRDefault="00AA589B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89B" w14:paraId="400A2794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1E61A11" w14:textId="2F64E12B" w:rsidR="00AA589B" w:rsidRDefault="00306455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4C1EF5E1" wp14:editId="5ACB889C">
                  <wp:extent cx="1800000" cy="1800000"/>
                  <wp:effectExtent l="0" t="0" r="0" b="0"/>
                  <wp:docPr id="2" name="Picture 2" descr="A picture containing sitting,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60B8E39E" w14:textId="2943769E" w:rsid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Light intensity seemed far too strong so lowered it.</w:t>
            </w:r>
          </w:p>
          <w:p w14:paraId="1C2A5548" w14:textId="77777777" w:rsid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ACF3C6" w14:textId="77777777" w:rsidR="00306455" w:rsidRDefault="00A334B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r>
              <w:t>Light intensity 2.10</w:t>
            </w:r>
            <w:r w:rsidRPr="0071175D">
              <w:rPr>
                <w:vertAlign w:val="superscript"/>
              </w:rPr>
              <w:t>10</w:t>
            </w:r>
          </w:p>
          <w:p w14:paraId="3382E7FA" w14:textId="5CA2345F" w:rsidR="00306455" w:rsidRP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34B6" w14:paraId="3963778F" w14:textId="77777777" w:rsidTr="004C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494EDF" w14:textId="1991B429" w:rsidR="00A334B6" w:rsidRDefault="00A334B6" w:rsidP="003A75E8">
            <w:pPr>
              <w:pStyle w:val="Heading1"/>
              <w:spacing w:before="0"/>
              <w:outlineLvl w:val="0"/>
            </w:pPr>
            <w:r>
              <w:lastRenderedPageBreak/>
              <w:t>Transparency – refraction</w:t>
            </w:r>
          </w:p>
        </w:tc>
      </w:tr>
      <w:tr w:rsidR="00AA589B" w14:paraId="0E60025C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37EE8BC8" w14:textId="1DC306D7" w:rsidR="00AA589B" w:rsidRDefault="00A334B6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5DEA26FE" wp14:editId="1C77E154">
                  <wp:extent cx="1800000" cy="1800000"/>
                  <wp:effectExtent l="0" t="0" r="0" b="0"/>
                  <wp:docPr id="9" name="Picture 9" descr="A picture containing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ransparency_insidespher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391A79C" w14:textId="43EECD05" w:rsidR="00A334B6" w:rsidRPr="00E80A35" w:rsidRDefault="00A334B6" w:rsidP="00E80A35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E80A35">
              <w:rPr>
                <w:i w:val="0"/>
                <w:iCs w:val="0"/>
              </w:rPr>
              <w:t>Transparency without code to impede rays from entering the sphere</w:t>
            </w:r>
          </w:p>
          <w:p w14:paraId="55754189" w14:textId="77777777" w:rsidR="00AA589B" w:rsidRPr="00E80A35" w:rsidRDefault="00AA589B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89B" w14:paraId="6C72BEC8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44731E1" w14:textId="22389542" w:rsidR="00AA589B" w:rsidRDefault="00A334B6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6FC2D29A" wp14:editId="659EE9B0">
                  <wp:extent cx="1800000" cy="1800000"/>
                  <wp:effectExtent l="0" t="0" r="0" b="0"/>
                  <wp:docPr id="12" name="Picture 12" descr="A picture containing light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ransparency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A514FE5" w14:textId="7D4C9BC6" w:rsidR="00AA589B" w:rsidRDefault="00A334B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Transparency</w:t>
            </w:r>
          </w:p>
        </w:tc>
      </w:tr>
      <w:tr w:rsidR="00A334B6" w14:paraId="332E0D13" w14:textId="77777777" w:rsidTr="00B56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79364CD2" w14:textId="63A705AD" w:rsidR="00A334B6" w:rsidRDefault="00A334B6" w:rsidP="003A75E8">
            <w:pPr>
              <w:pStyle w:val="Heading1"/>
              <w:spacing w:before="0" w:after="0"/>
              <w:outlineLvl w:val="0"/>
              <w:rPr>
                <w:noProof/>
              </w:rPr>
            </w:pPr>
            <w:r>
              <w:rPr>
                <w:noProof/>
              </w:rPr>
              <w:t>Hollow Spheres</w:t>
            </w:r>
          </w:p>
        </w:tc>
      </w:tr>
      <w:tr w:rsidR="00AA589B" w14:paraId="5B6D0DFC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8B86441" w14:textId="03062EA4" w:rsidR="00AA589B" w:rsidRDefault="00A334B6" w:rsidP="003A75E8">
            <w:pPr>
              <w:spacing w:before="0"/>
            </w:pPr>
            <w:r w:rsidRPr="0000488A">
              <w:rPr>
                <w:noProof/>
              </w:rPr>
              <w:drawing>
                <wp:inline distT="0" distB="0" distL="0" distR="0" wp14:anchorId="1F37F749" wp14:editId="22D50E9B">
                  <wp:extent cx="1800000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4EAB6A1" w14:textId="46B2235A" w:rsidR="00AA589B" w:rsidRDefault="00E80A35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A334B6">
              <w:t>dd a hollow circle inside, no flip of normal</w:t>
            </w:r>
          </w:p>
        </w:tc>
      </w:tr>
      <w:tr w:rsidR="00AA589B" w14:paraId="10691944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1BE720A" w14:textId="79B22881" w:rsidR="00AA589B" w:rsidRDefault="00A334B6" w:rsidP="003A75E8">
            <w:pPr>
              <w:spacing w:before="0"/>
            </w:pPr>
            <w:r w:rsidRPr="00560929">
              <w:rPr>
                <w:noProof/>
              </w:rPr>
              <w:drawing>
                <wp:inline distT="0" distB="0" distL="0" distR="0" wp14:anchorId="42C8E5D5" wp14:editId="629E152A">
                  <wp:extent cx="1800000" cy="167400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5FD5AF" w14:textId="13753991" w:rsidR="00A334B6" w:rsidRPr="00E80A35" w:rsidRDefault="00A334B6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proofErr w:type="spellStart"/>
            <w:r w:rsidRPr="00E80A35">
              <w:rPr>
                <w:i w:val="0"/>
                <w:iCs w:val="0"/>
              </w:rPr>
              <w:t>Sphere_right</w:t>
            </w:r>
            <w:proofErr w:type="spellEnd"/>
            <w:r w:rsidRPr="00E80A35">
              <w:rPr>
                <w:i w:val="0"/>
                <w:iCs w:val="0"/>
              </w:rPr>
              <w:t xml:space="preserve"> and </w:t>
            </w:r>
            <w:proofErr w:type="spellStart"/>
            <w:r w:rsidRPr="00E80A35">
              <w:rPr>
                <w:i w:val="0"/>
                <w:iCs w:val="0"/>
              </w:rPr>
              <w:t>sphere_right_hollow</w:t>
            </w:r>
            <w:proofErr w:type="spellEnd"/>
            <w:r w:rsidRPr="00E80A35">
              <w:rPr>
                <w:i w:val="0"/>
                <w:iCs w:val="0"/>
              </w:rPr>
              <w:t xml:space="preserve"> both set to hollow</w:t>
            </w:r>
          </w:p>
          <w:p w14:paraId="022995EB" w14:textId="77777777" w:rsidR="00AA589B" w:rsidRDefault="00AA589B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34B6" w14:paraId="1CD611F3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E6F9EED" w14:textId="5A6BA7E7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5338A" wp14:editId="6E97B7BC">
                  <wp:extent cx="1800000" cy="1800000"/>
                  <wp:effectExtent l="0" t="0" r="0" b="0"/>
                  <wp:docPr id="15" name="Picture 1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maxlength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513373E" w14:textId="4DD62A35" w:rsidR="00A334B6" w:rsidRPr="005F6A44" w:rsidRDefault="005F6A44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</w:t>
            </w:r>
            <w:r w:rsidR="00A334B6" w:rsidRPr="005F6A44">
              <w:rPr>
                <w:i w:val="0"/>
                <w:iCs w:val="0"/>
              </w:rPr>
              <w:t xml:space="preserve">ax </w:t>
            </w:r>
            <w:r>
              <w:rPr>
                <w:i w:val="0"/>
                <w:iCs w:val="0"/>
              </w:rPr>
              <w:t>depth</w:t>
            </w:r>
            <w:r w:rsidR="00A334B6" w:rsidRPr="005F6A44">
              <w:rPr>
                <w:i w:val="0"/>
                <w:iCs w:val="0"/>
              </w:rPr>
              <w:t xml:space="preserve"> length </w:t>
            </w:r>
            <w:r>
              <w:rPr>
                <w:i w:val="0"/>
                <w:iCs w:val="0"/>
              </w:rPr>
              <w:t xml:space="preserve">= </w:t>
            </w:r>
            <w:r w:rsidR="00A334B6" w:rsidRPr="005F6A44">
              <w:rPr>
                <w:i w:val="0"/>
                <w:iCs w:val="0"/>
              </w:rPr>
              <w:t>2</w:t>
            </w:r>
          </w:p>
          <w:p w14:paraId="7B30DE88" w14:textId="77777777" w:rsidR="00A334B6" w:rsidRDefault="00A334B6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12E078E3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74AE784" w14:textId="0355D629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9852" wp14:editId="2A007510">
                  <wp:extent cx="1800000" cy="1800000"/>
                  <wp:effectExtent l="0" t="0" r="0" b="0"/>
                  <wp:docPr id="16" name="Picture 16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maxlength10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66667BD" w14:textId="00641A5A" w:rsidR="00A334B6" w:rsidRPr="005F6A44" w:rsidRDefault="005F6A44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F6A44">
              <w:rPr>
                <w:i w:val="0"/>
                <w:iCs w:val="0"/>
              </w:rPr>
              <w:t>M</w:t>
            </w:r>
            <w:r w:rsidR="00A334B6" w:rsidRPr="005F6A44">
              <w:rPr>
                <w:i w:val="0"/>
                <w:iCs w:val="0"/>
              </w:rPr>
              <w:t xml:space="preserve">ax </w:t>
            </w:r>
            <w:r>
              <w:rPr>
                <w:i w:val="0"/>
                <w:iCs w:val="0"/>
              </w:rPr>
              <w:t>depth</w:t>
            </w:r>
            <w:r w:rsidR="00A334B6" w:rsidRPr="005F6A44">
              <w:rPr>
                <w:i w:val="0"/>
                <w:iCs w:val="0"/>
              </w:rPr>
              <w:t xml:space="preserve"> length</w:t>
            </w:r>
            <w:r>
              <w:rPr>
                <w:i w:val="0"/>
                <w:iCs w:val="0"/>
              </w:rPr>
              <w:t xml:space="preserve"> =</w:t>
            </w:r>
            <w:r w:rsidR="00A334B6" w:rsidRPr="005F6A44">
              <w:rPr>
                <w:i w:val="0"/>
                <w:iCs w:val="0"/>
              </w:rPr>
              <w:t xml:space="preserve"> 10</w:t>
            </w:r>
          </w:p>
          <w:p w14:paraId="3FA0B22F" w14:textId="4F85A634" w:rsidR="00A334B6" w:rsidRPr="005F6A44" w:rsidRDefault="005F6A44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Has total internal reflection</w:t>
            </w:r>
          </w:p>
        </w:tc>
      </w:tr>
      <w:tr w:rsidR="00A334B6" w14:paraId="27D504E3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D70BA8F" w14:textId="6505FC3A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A1D48" wp14:editId="4D7087BB">
                  <wp:extent cx="1800000" cy="1800000"/>
                  <wp:effectExtent l="0" t="0" r="0" b="0"/>
                  <wp:docPr id="1" name="Picture 1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_hollow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2E847BA" w14:textId="76EF6A31" w:rsidR="00A334B6" w:rsidRDefault="00A334B6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F6A44">
              <w:rPr>
                <w:i w:val="0"/>
                <w:iCs w:val="0"/>
              </w:rPr>
              <w:t>Hollow sphere (RHS)</w:t>
            </w:r>
          </w:p>
          <w:p w14:paraId="59C9D2E2" w14:textId="20C92334" w:rsidR="005F6A44" w:rsidRPr="005F6A44" w:rsidRDefault="005F6A44" w:rsidP="005F6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total internal reflection</w:t>
            </w:r>
          </w:p>
          <w:p w14:paraId="08B1CB68" w14:textId="31C92240" w:rsidR="00A334B6" w:rsidRDefault="005F6A44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 w:val="0"/>
                <w:iCs w:val="0"/>
              </w:rPr>
              <w:t xml:space="preserve">Time to render: </w:t>
            </w:r>
            <w:r w:rsidR="00690B6D" w:rsidRPr="005F6A44">
              <w:rPr>
                <w:i w:val="0"/>
                <w:iCs w:val="0"/>
              </w:rPr>
              <w:t>197 m</w:t>
            </w:r>
            <w:r w:rsidR="00615E67" w:rsidRPr="005F6A44">
              <w:rPr>
                <w:i w:val="0"/>
                <w:iCs w:val="0"/>
              </w:rPr>
              <w:t>illisecond</w:t>
            </w:r>
            <w:r w:rsidR="00690B6D" w:rsidRPr="005F6A44">
              <w:rPr>
                <w:i w:val="0"/>
                <w:iCs w:val="0"/>
              </w:rPr>
              <w:t>s</w:t>
            </w:r>
          </w:p>
        </w:tc>
      </w:tr>
      <w:tr w:rsidR="00A334B6" w14:paraId="548A2F30" w14:textId="77777777" w:rsidTr="00BF6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8CBF0E" w14:textId="05B95B78" w:rsidR="00A334B6" w:rsidRDefault="00A334B6" w:rsidP="003A75E8">
            <w:pPr>
              <w:pStyle w:val="Heading1"/>
              <w:spacing w:before="0"/>
              <w:outlineLvl w:val="0"/>
            </w:pPr>
            <w:r>
              <w:t>Fresnel Law</w:t>
            </w:r>
          </w:p>
        </w:tc>
      </w:tr>
      <w:tr w:rsidR="00A334B6" w14:paraId="16186ECA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3B1866" w14:textId="352E4B3C" w:rsidR="00A334B6" w:rsidRPr="00560929" w:rsidRDefault="00335504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8FB5D" wp14:editId="42C87BF6">
                  <wp:extent cx="1800000" cy="1800000"/>
                  <wp:effectExtent l="0" t="0" r="0" b="0"/>
                  <wp:docPr id="8" name="Picture 8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resnel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86934DA" w14:textId="13290BEC" w:rsidR="00E96E71" w:rsidRPr="00E96E71" w:rsidRDefault="00E96E71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Fresnel Law implemented</w:t>
            </w:r>
          </w:p>
          <w:p w14:paraId="5723DE6A" w14:textId="6C70786F" w:rsidR="00A334B6" w:rsidRDefault="00E96E71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 w:val="0"/>
                <w:iCs w:val="0"/>
              </w:rPr>
              <w:t xml:space="preserve">Time to render: </w:t>
            </w:r>
            <w:r w:rsidR="00335504" w:rsidRPr="00335504">
              <w:t>88925 milliseconds</w:t>
            </w:r>
          </w:p>
        </w:tc>
      </w:tr>
      <w:tr w:rsidR="003A75E8" w14:paraId="1DF5BFDF" w14:textId="77777777" w:rsidTr="005B3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15BA0F9D" w14:textId="3B0E99E4" w:rsidR="003A75E8" w:rsidRDefault="003A75E8" w:rsidP="003A75E8">
            <w:pPr>
              <w:pStyle w:val="Heading1"/>
              <w:spacing w:before="0"/>
              <w:outlineLvl w:val="0"/>
            </w:pPr>
            <w:r>
              <w:lastRenderedPageBreak/>
              <w:t>Indirect Lighting</w:t>
            </w:r>
          </w:p>
        </w:tc>
      </w:tr>
      <w:tr w:rsidR="003A75E8" w14:paraId="41F4746A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31368FA" w14:textId="3DA9EC69" w:rsidR="003A75E8" w:rsidRPr="00560929" w:rsidRDefault="00F56FF0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4EC2F" wp14:editId="26642AAF">
                  <wp:extent cx="1800000" cy="18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4EDA91DB" w14:textId="77777777" w:rsidR="003A75E8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 depth length = 10</w:t>
            </w:r>
          </w:p>
          <w:p w14:paraId="796F829F" w14:textId="77777777" w:rsidR="00F56FF0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Rays per pixel = 50</w:t>
            </w:r>
          </w:p>
          <w:p w14:paraId="1AAEE0D8" w14:textId="029DF85E" w:rsidR="00F56FF0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to render = 7908 milliseconds</w:t>
            </w:r>
          </w:p>
        </w:tc>
      </w:tr>
      <w:tr w:rsidR="003A75E8" w14:paraId="65125F2F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6F3C5A7" w14:textId="59E482A2" w:rsidR="003A75E8" w:rsidRPr="003A75E8" w:rsidRDefault="003A75E8" w:rsidP="003A75E8">
            <w:pPr>
              <w:pStyle w:val="Heading1"/>
              <w:spacing w:before="0"/>
              <w:outlineLvl w:val="0"/>
            </w:pPr>
            <w:r>
              <w:t>Antialiasing</w:t>
            </w:r>
          </w:p>
        </w:tc>
        <w:tc>
          <w:tcPr>
            <w:tcW w:w="5580" w:type="dxa"/>
          </w:tcPr>
          <w:p w14:paraId="30F29387" w14:textId="77777777" w:rsidR="003A75E8" w:rsidRPr="003A75E8" w:rsidRDefault="003A75E8" w:rsidP="003A75E8">
            <w:pPr>
              <w:pStyle w:val="Heading1"/>
              <w:spacing w:befor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75E8" w14:paraId="47108410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46C395C" w14:textId="58B06866" w:rsidR="003A75E8" w:rsidRPr="00560929" w:rsidRDefault="00F56FF0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81D9BA" wp14:editId="02A207F8">
                  <wp:extent cx="1800000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50AE4434" w14:textId="2BC9298E" w:rsidR="003A75E8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Max depth length = 10 </w:t>
            </w:r>
          </w:p>
          <w:p w14:paraId="13B96B7C" w14:textId="19296D09" w:rsidR="00F56FF0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Rays per pixel = 100</w:t>
            </w:r>
          </w:p>
          <w:p w14:paraId="46E129E1" w14:textId="3CDB5D21" w:rsidR="00F56FF0" w:rsidRDefault="00F56FF0" w:rsidP="00F5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to render = 55 seconds</w:t>
            </w:r>
          </w:p>
        </w:tc>
      </w:tr>
      <w:tr w:rsidR="003A75E8" w14:paraId="66ECFEA5" w14:textId="77777777" w:rsidTr="00D00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5977E084" w14:textId="4E647B2D" w:rsidR="003A75E8" w:rsidRPr="003A75E8" w:rsidRDefault="003A75E8" w:rsidP="00406A13">
            <w:pPr>
              <w:pStyle w:val="Heading1"/>
              <w:spacing w:before="0"/>
              <w:outlineLvl w:val="0"/>
            </w:pPr>
            <w:r>
              <w:t>Cat Triangle Mesh</w:t>
            </w:r>
          </w:p>
        </w:tc>
      </w:tr>
      <w:tr w:rsidR="003A75E8" w14:paraId="164AB7F2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7600B40C" w14:textId="621774B2" w:rsidR="003A75E8" w:rsidRPr="00560929" w:rsidRDefault="00DD6D2C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F4FFB6" wp14:editId="6202DA08">
                  <wp:extent cx="1800000" cy="18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A75E8">
              <w:rPr>
                <w:noProof/>
              </w:rPr>
              <w:drawing>
                <wp:inline distT="0" distB="0" distL="0" distR="0" wp14:anchorId="34E436D2" wp14:editId="0DF820DA">
                  <wp:extent cx="1800000" cy="18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4081CEF" w14:textId="7851535D" w:rsidR="003A75E8" w:rsidRDefault="00DD6D2C" w:rsidP="003A75E8">
            <w:pPr>
              <w:pStyle w:val="Heading1"/>
              <w:spacing w:before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F7FD0F" wp14:editId="5EB42667">
                  <wp:extent cx="1800000" cy="18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89133D" wp14:editId="74B3C17B">
                  <wp:extent cx="1800000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5E8" w14:paraId="1414207E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B3DC9C9" w14:textId="0BA48A99" w:rsidR="003A75E8" w:rsidRPr="00560929" w:rsidRDefault="003A75E8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21F23" wp14:editId="1CF16C7D">
                  <wp:extent cx="1800000" cy="18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EC0E326" w14:textId="77777777" w:rsidR="003A75E8" w:rsidRDefault="003A75E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 depth length = 5</w:t>
            </w:r>
          </w:p>
          <w:p w14:paraId="3DFC35AB" w14:textId="77777777" w:rsidR="003A75E8" w:rsidRDefault="003A75E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Rays per pixel = 32</w:t>
            </w:r>
          </w:p>
          <w:p w14:paraId="6C730859" w14:textId="1996D0B0" w:rsidR="003A75E8" w:rsidRDefault="003A75E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taken = 47 minutes</w:t>
            </w:r>
          </w:p>
        </w:tc>
      </w:tr>
    </w:tbl>
    <w:p w14:paraId="1F35E173" w14:textId="28E72483" w:rsidR="005109E7" w:rsidRDefault="005109E7" w:rsidP="003A75E8">
      <w:pPr>
        <w:keepNext/>
        <w:spacing w:before="0"/>
      </w:pPr>
    </w:p>
    <w:p w14:paraId="5E471F12" w14:textId="00565B44" w:rsidR="002C68FF" w:rsidRDefault="002C68FF" w:rsidP="003A75E8">
      <w:pPr>
        <w:spacing w:before="0"/>
      </w:pPr>
    </w:p>
    <w:p w14:paraId="493CD0DB" w14:textId="1A9CAD50" w:rsidR="00B659A0" w:rsidRDefault="00B659A0" w:rsidP="003A75E8">
      <w:pPr>
        <w:keepNext/>
        <w:spacing w:before="0"/>
      </w:pPr>
    </w:p>
    <w:p w14:paraId="752CE353" w14:textId="6870D05A" w:rsidR="00B659A0" w:rsidRDefault="00B659A0" w:rsidP="003A75E8">
      <w:pPr>
        <w:keepNext/>
        <w:spacing w:before="0"/>
      </w:pPr>
    </w:p>
    <w:p w14:paraId="400780C4" w14:textId="473D99E7" w:rsidR="00A20D16" w:rsidRDefault="00E96E71" w:rsidP="003A75E8">
      <w:pPr>
        <w:pStyle w:val="Caption"/>
        <w:keepNext/>
        <w:spacing w:before="0"/>
      </w:pPr>
      <w:r>
        <w:t>Beginning of code for the albedo of triangle mesh is commented out in the code.</w:t>
      </w:r>
    </w:p>
    <w:p w14:paraId="094A3862" w14:textId="77777777" w:rsidR="002C68FF" w:rsidRPr="002C68FF" w:rsidRDefault="002C68FF" w:rsidP="003A75E8">
      <w:pPr>
        <w:spacing w:before="0"/>
      </w:pPr>
    </w:p>
    <w:sectPr w:rsidR="002C68FF" w:rsidRPr="002C68FF">
      <w:footerReference w:type="default" r:id="rId28"/>
      <w:headerReference w:type="first" r:id="rId2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8FE4A" w14:textId="77777777" w:rsidR="0011417E" w:rsidRDefault="0011417E">
      <w:pPr>
        <w:spacing w:before="0" w:after="0" w:line="240" w:lineRule="auto"/>
      </w:pPr>
      <w:r>
        <w:separator/>
      </w:r>
    </w:p>
  </w:endnote>
  <w:endnote w:type="continuationSeparator" w:id="0">
    <w:p w14:paraId="53D1E8CF" w14:textId="77777777" w:rsidR="0011417E" w:rsidRDefault="001141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EBEEE" w14:textId="77777777" w:rsidR="0011417E" w:rsidRDefault="0011417E">
      <w:pPr>
        <w:spacing w:before="0" w:after="0" w:line="240" w:lineRule="auto"/>
      </w:pPr>
      <w:r>
        <w:separator/>
      </w:r>
    </w:p>
  </w:footnote>
  <w:footnote w:type="continuationSeparator" w:id="0">
    <w:p w14:paraId="45740EC6" w14:textId="77777777" w:rsidR="0011417E" w:rsidRDefault="0011417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4656"/>
    <w:rsid w:val="0011417E"/>
    <w:rsid w:val="002C68FF"/>
    <w:rsid w:val="002F68C0"/>
    <w:rsid w:val="00306455"/>
    <w:rsid w:val="00335504"/>
    <w:rsid w:val="003A75E8"/>
    <w:rsid w:val="003F700A"/>
    <w:rsid w:val="00406A13"/>
    <w:rsid w:val="004776D3"/>
    <w:rsid w:val="005109E7"/>
    <w:rsid w:val="00560929"/>
    <w:rsid w:val="005B6E71"/>
    <w:rsid w:val="005C6C14"/>
    <w:rsid w:val="005F6A44"/>
    <w:rsid w:val="00615E67"/>
    <w:rsid w:val="00690B6D"/>
    <w:rsid w:val="0071175D"/>
    <w:rsid w:val="00832427"/>
    <w:rsid w:val="008C0DD3"/>
    <w:rsid w:val="00925B4A"/>
    <w:rsid w:val="009E3C59"/>
    <w:rsid w:val="00A20D16"/>
    <w:rsid w:val="00A334B6"/>
    <w:rsid w:val="00AA589B"/>
    <w:rsid w:val="00B659A0"/>
    <w:rsid w:val="00C06667"/>
    <w:rsid w:val="00C25B7F"/>
    <w:rsid w:val="00C75E5F"/>
    <w:rsid w:val="00CE7C14"/>
    <w:rsid w:val="00D30869"/>
    <w:rsid w:val="00D96796"/>
    <w:rsid w:val="00DD6D2C"/>
    <w:rsid w:val="00DF5E62"/>
    <w:rsid w:val="00E374CD"/>
    <w:rsid w:val="00E80A35"/>
    <w:rsid w:val="00E96E71"/>
    <w:rsid w:val="00F5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E65FC"/>
    <w:rsid w:val="0066313E"/>
    <w:rsid w:val="00821F82"/>
    <w:rsid w:val="008A7412"/>
    <w:rsid w:val="00E4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FB3A84-0C16-4B63-8CA5-D31C317B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</TotalTime>
  <Pages>6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2</cp:revision>
  <dcterms:created xsi:type="dcterms:W3CDTF">2020-05-03T21:41:00Z</dcterms:created>
  <dcterms:modified xsi:type="dcterms:W3CDTF">2020-05-03T21:41:00Z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