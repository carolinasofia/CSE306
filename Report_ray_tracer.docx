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C2FE5D4" w14:textId="56233849" w:rsidR="00E374CD" w:rsidRDefault="00C75E5F">
          <w:pPr>
            <w:pStyle w:val="NoSpacing"/>
            <w:rPr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1B7C9B3A" wp14:editId="165BB25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C06B0" w14:textId="62FFB77E" w:rsidR="00C75E5F" w:rsidRDefault="00496FE1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6604BDEC5A8D438AA79A8BAFD9FCFFD8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Carolina Lopes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0A6AFCA6A08C4FB0AC591ED8A35221FD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  <w:r w:rsidR="00C75E5F"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8E8B5E9A781847318EC73607AFBE610C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C75E5F">
                                      <w:t>Spring 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7C9B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14:paraId="13CC06B0" w14:textId="62FFB77E" w:rsidR="00C75E5F" w:rsidRDefault="00496FE1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6604BDEC5A8D438AA79A8BAFD9FCFFD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Carolina Lopes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0A6AFCA6A08C4FB0AC591ED8A35221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  <w:r w:rsidR="00C75E5F"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8E8B5E9A781847318EC73607AFBE610C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75E5F">
                                <w:t>Spring 2020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6D5D599" wp14:editId="647043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EB9D8" w14:textId="48A0BA01" w:rsidR="00C75E5F" w:rsidRDefault="00496FE1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Ray-tracer</w:t>
                                    </w:r>
                                  </w:sdtContent>
                                </w:sdt>
                              </w:p>
                              <w:p w14:paraId="6C2C746C" w14:textId="7D79E706" w:rsidR="00C75E5F" w:rsidRDefault="00496FE1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75E5F">
                                      <w:t>CSE306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D599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14:paraId="69FEB9D8" w14:textId="48A0BA01" w:rsidR="00C75E5F" w:rsidRDefault="00496FE1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Ray-tracer</w:t>
                              </w:r>
                            </w:sdtContent>
                          </w:sdt>
                        </w:p>
                        <w:p w14:paraId="6C2C746C" w14:textId="7D79E706" w:rsidR="00C75E5F" w:rsidRDefault="00496FE1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75E5F">
                                <w:t>CSE306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7490C06B" w14:textId="20331D61" w:rsidR="00E374CD" w:rsidRDefault="0071175D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 wp14:anchorId="41DC1A17" wp14:editId="27A926DC">
                <wp:simplePos x="0" y="0"/>
                <wp:positionH relativeFrom="margin">
                  <wp:posOffset>914400</wp:posOffset>
                </wp:positionH>
                <wp:positionV relativeFrom="margin">
                  <wp:posOffset>1176020</wp:posOffset>
                </wp:positionV>
                <wp:extent cx="3657600" cy="36576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75E5F">
            <w:br w:type="page"/>
          </w:r>
        </w:p>
      </w:sdtContent>
    </w:sdt>
    <w:bookmarkEnd w:id="4"/>
    <w:bookmarkEnd w:id="3"/>
    <w:bookmarkEnd w:id="2"/>
    <w:bookmarkEnd w:id="1"/>
    <w:bookmarkEnd w:id="0"/>
    <w:p w14:paraId="65C7266B" w14:textId="5090EC0E" w:rsidR="008C0DD3" w:rsidRPr="00A334B6" w:rsidRDefault="002F68C0" w:rsidP="00A334B6">
      <w:pPr>
        <w:rPr>
          <w:i/>
          <w:iCs/>
        </w:rPr>
      </w:pPr>
      <w:r>
        <w:rPr>
          <w:i/>
          <w:iCs/>
        </w:rPr>
        <w:lastRenderedPageBreak/>
        <w:t xml:space="preserve">Disclaimer: Basis of code up to and including reflection were copied </w:t>
      </w:r>
      <w:r w:rsidR="00752775">
        <w:rPr>
          <w:i/>
          <w:iCs/>
        </w:rPr>
        <w:t xml:space="preserve">fully </w:t>
      </w:r>
      <w:r>
        <w:rPr>
          <w:i/>
          <w:iCs/>
        </w:rPr>
        <w:t>from Guillaume Loranchet. This was in order to aid me since I did not have a strong knowledge of C++ and was struggling to begin.</w:t>
      </w:r>
      <w:r w:rsidR="00D96796">
        <w:rPr>
          <w:i/>
          <w:iCs/>
        </w:rPr>
        <w:t xml:space="preserve"> All work from </w:t>
      </w:r>
      <w:r w:rsidR="00AA589B">
        <w:rPr>
          <w:i/>
          <w:iCs/>
        </w:rPr>
        <w:t>r</w:t>
      </w:r>
      <w:r w:rsidR="00D96796">
        <w:rPr>
          <w:i/>
          <w:iCs/>
        </w:rPr>
        <w:t>efraction onwards is my own.</w:t>
      </w:r>
      <w:r w:rsidR="00752775">
        <w:rPr>
          <w:i/>
          <w:iCs/>
        </w:rPr>
        <w:t xml:space="preserve"> I have strongly commented the code in order to show my understanding. In </w:t>
      </w:r>
      <w:proofErr w:type="gramStart"/>
      <w:r w:rsidR="00752775">
        <w:rPr>
          <w:i/>
          <w:iCs/>
        </w:rPr>
        <w:t>addition</w:t>
      </w:r>
      <w:proofErr w:type="gramEnd"/>
      <w:r w:rsidR="00752775">
        <w:rPr>
          <w:i/>
          <w:iCs/>
        </w:rPr>
        <w:t xml:space="preserve"> images below produced by Guillaume Loranchet have a deeper description to show my understanding.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50"/>
        <w:gridCol w:w="5580"/>
      </w:tblGrid>
      <w:tr w:rsidR="00A334B6" w14:paraId="37871321" w14:textId="77777777" w:rsidTr="00E950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35F5F364" w14:textId="055E7C7F" w:rsidR="00A334B6" w:rsidRDefault="00A334B6" w:rsidP="00A334B6">
            <w:pPr>
              <w:pStyle w:val="Heading1"/>
              <w:outlineLvl w:val="0"/>
            </w:pPr>
            <w:r>
              <w:t>Mirror – reflection</w:t>
            </w:r>
          </w:p>
        </w:tc>
      </w:tr>
      <w:tr w:rsidR="00A334B6" w14:paraId="0942A3F6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C2C115B" w14:textId="1E379E27" w:rsidR="00A334B6" w:rsidRDefault="00A334B6" w:rsidP="00C75E5F">
            <w:pPr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56BB0499" wp14:editId="032A86A9">
                  <wp:extent cx="1800000" cy="1800000"/>
                  <wp:effectExtent l="0" t="0" r="0" b="0"/>
                  <wp:docPr id="4" name="Picture 4" descr="A close up of a green fiel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lor_noise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71A2AFE4" w14:textId="5C33E8A5" w:rsidR="00A334B6" w:rsidRDefault="00752775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Image produced by Guillaume </w:t>
            </w:r>
            <w:r w:rsidR="00A334B6">
              <w:t>LORANCHET</w:t>
            </w:r>
          </w:p>
        </w:tc>
      </w:tr>
      <w:tr w:rsidR="00A334B6" w14:paraId="19B2AE38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5725D52" w14:textId="66B9ED72" w:rsidR="00A334B6" w:rsidRDefault="00A334B6" w:rsidP="00C75E5F">
            <w:pPr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05D72B2C" wp14:editId="117CB480">
                  <wp:extent cx="1800000" cy="1800000"/>
                  <wp:effectExtent l="0" t="0" r="0" b="0"/>
                  <wp:docPr id="5" name="Picture 5" descr="A close up of a bal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enoise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F72FF23" w14:textId="5A3F1E3E" w:rsidR="00A334B6" w:rsidRDefault="00752775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  <w:r>
              <w:t xml:space="preserve"> produced </w:t>
            </w:r>
            <w:r>
              <w:t>by</w:t>
            </w:r>
            <w:r>
              <w:t xml:space="preserve"> Guillaume LORANCHET</w:t>
            </w:r>
          </w:p>
        </w:tc>
      </w:tr>
      <w:tr w:rsidR="00A334B6" w14:paraId="0386C10D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D83B73A" w14:textId="77B829CA" w:rsidR="00A334B6" w:rsidRDefault="00A334B6" w:rsidP="00C75E5F">
            <w:pPr>
              <w:rPr>
                <w:noProof/>
              </w:rPr>
            </w:pPr>
            <w:r>
              <w:rPr>
                <w:i/>
                <w:iCs/>
                <w:noProof/>
              </w:rPr>
              <w:drawing>
                <wp:inline distT="0" distB="0" distL="0" distR="0" wp14:anchorId="6F280F29" wp14:editId="24995938">
                  <wp:extent cx="1800000" cy="1800000"/>
                  <wp:effectExtent l="0" t="0" r="0" b="0"/>
                  <wp:docPr id="6" name="Picture 6" descr="A close up of a mans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phere_with_light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118E7F1" w14:textId="7AB00B43" w:rsidR="00A334B6" w:rsidRDefault="00752775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</w:t>
            </w:r>
            <w:r>
              <w:t xml:space="preserve"> produced by Guillaume LORANCHET</w:t>
            </w:r>
          </w:p>
        </w:tc>
      </w:tr>
      <w:tr w:rsidR="00A334B6" w14:paraId="3D18CA37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9BF5961" w14:textId="37E832DA" w:rsidR="00A334B6" w:rsidRDefault="00A334B6" w:rsidP="00C75E5F">
            <w:pPr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lastRenderedPageBreak/>
              <w:drawing>
                <wp:inline distT="0" distB="0" distL="0" distR="0" wp14:anchorId="5E924CC4" wp14:editId="48483883">
                  <wp:extent cx="1800000" cy="1800000"/>
                  <wp:effectExtent l="0" t="0" r="0" b="0"/>
                  <wp:docPr id="7" name="Picture 7" descr="A picture containing purple, sitting, ball, g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th_reflexion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6CD4DC6A" w14:textId="62458EA8" w:rsidR="00A334B6" w:rsidRDefault="00752775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  <w:r>
              <w:t xml:space="preserve"> produced by Guillaume LORANCHET</w:t>
            </w:r>
          </w:p>
        </w:tc>
      </w:tr>
      <w:tr w:rsidR="00AA589B" w14:paraId="36179619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4F95C3ED" w14:textId="45A9460B" w:rsidR="00AA589B" w:rsidRDefault="00AA589B" w:rsidP="00C75E5F">
            <w:r>
              <w:rPr>
                <w:noProof/>
              </w:rPr>
              <w:drawing>
                <wp:inline distT="0" distB="0" distL="0" distR="0" wp14:anchorId="09F0E66C" wp14:editId="78254154">
                  <wp:extent cx="1800000" cy="1800000"/>
                  <wp:effectExtent l="0" t="0" r="0" b="0"/>
                  <wp:docPr id="2" name="Picture 2" descr="A picture containing sitting, light, ball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4F154EC6" w14:textId="3A64FFEC" w:rsidR="00AA589B" w:rsidRPr="00A334B6" w:rsidRDefault="00AA589B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vertAlign w:val="superscript"/>
              </w:rPr>
            </w:pPr>
            <w:r>
              <w:t>Light Intensity</w:t>
            </w:r>
            <w:r w:rsidR="00A334B6">
              <w:t xml:space="preserve"> 10</w:t>
            </w:r>
            <w:r w:rsidR="00A334B6">
              <w:rPr>
                <w:vertAlign w:val="superscript"/>
              </w:rPr>
              <w:t>5</w:t>
            </w:r>
          </w:p>
          <w:p w14:paraId="3F8A4220" w14:textId="537D1B46" w:rsidR="00AA589B" w:rsidRDefault="00AA589B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to render:</w:t>
            </w:r>
          </w:p>
        </w:tc>
      </w:tr>
      <w:tr w:rsidR="00AA589B" w14:paraId="400A2794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41E61A11" w14:textId="1858FF98" w:rsidR="00AA589B" w:rsidRDefault="00A334B6" w:rsidP="00C75E5F">
            <w:r>
              <w:rPr>
                <w:noProof/>
              </w:rPr>
              <w:drawing>
                <wp:inline distT="0" distB="0" distL="0" distR="0" wp14:anchorId="295235AD" wp14:editId="15ACE351">
                  <wp:extent cx="1800000" cy="1800000"/>
                  <wp:effectExtent l="0" t="0" r="0" b="0"/>
                  <wp:docPr id="3" name="Picture 3" descr="A picture containing graphics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_stronglight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3382E7FA" w14:textId="1647EBC2" w:rsidR="00AA589B" w:rsidRDefault="00A334B6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Light intensity 2.10</w:t>
            </w:r>
            <w:r w:rsidRPr="0071175D">
              <w:rPr>
                <w:vertAlign w:val="superscript"/>
              </w:rPr>
              <w:t>10</w:t>
            </w:r>
          </w:p>
        </w:tc>
      </w:tr>
      <w:tr w:rsidR="00A334B6" w14:paraId="3963778F" w14:textId="77777777" w:rsidTr="004C44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A494EDF" w14:textId="1991B429" w:rsidR="00A334B6" w:rsidRDefault="00A334B6" w:rsidP="00A334B6">
            <w:pPr>
              <w:pStyle w:val="Heading1"/>
              <w:outlineLvl w:val="0"/>
            </w:pPr>
            <w:r>
              <w:lastRenderedPageBreak/>
              <w:t>Transparency – refraction</w:t>
            </w:r>
          </w:p>
        </w:tc>
      </w:tr>
      <w:tr w:rsidR="00AA589B" w14:paraId="0E60025C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37EE8BC8" w14:textId="1DC306D7" w:rsidR="00AA589B" w:rsidRDefault="00A334B6" w:rsidP="00C75E5F">
            <w:r>
              <w:rPr>
                <w:noProof/>
              </w:rPr>
              <w:drawing>
                <wp:inline distT="0" distB="0" distL="0" distR="0" wp14:anchorId="5DEA26FE" wp14:editId="1C77E154">
                  <wp:extent cx="1800000" cy="1800000"/>
                  <wp:effectExtent l="0" t="0" r="0" b="0"/>
                  <wp:docPr id="9" name="Picture 9" descr="A picture containing light, ball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ransparency_insidesphere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2391A79C" w14:textId="2C91A674" w:rsidR="00A334B6" w:rsidRDefault="00A334B6" w:rsidP="00FD3F07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Transparency without code to impede rays from entering the sphere</w:t>
            </w:r>
          </w:p>
          <w:p w14:paraId="55754189" w14:textId="77777777" w:rsidR="00AA589B" w:rsidRDefault="00AA589B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A589B" w14:paraId="6C72BEC8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144731E1" w14:textId="22389542" w:rsidR="00AA589B" w:rsidRDefault="00A334B6" w:rsidP="00C75E5F">
            <w:r>
              <w:rPr>
                <w:noProof/>
              </w:rPr>
              <w:drawing>
                <wp:inline distT="0" distB="0" distL="0" distR="0" wp14:anchorId="6FC2D29A" wp14:editId="659EE9B0">
                  <wp:extent cx="1800000" cy="1800000"/>
                  <wp:effectExtent l="0" t="0" r="0" b="0"/>
                  <wp:docPr id="12" name="Picture 12" descr="A picture containing light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ransparency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0A514FE5" w14:textId="7D4C9BC6" w:rsidR="00AA589B" w:rsidRDefault="00A334B6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Transparency</w:t>
            </w:r>
          </w:p>
        </w:tc>
      </w:tr>
      <w:tr w:rsidR="00A334B6" w14:paraId="332E0D13" w14:textId="77777777" w:rsidTr="00B56E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79364CD2" w14:textId="63A705AD" w:rsidR="00A334B6" w:rsidRDefault="00A334B6" w:rsidP="00A334B6">
            <w:pPr>
              <w:pStyle w:val="Heading1"/>
              <w:spacing w:after="0"/>
              <w:outlineLvl w:val="0"/>
              <w:rPr>
                <w:noProof/>
              </w:rPr>
            </w:pPr>
            <w:r>
              <w:rPr>
                <w:noProof/>
              </w:rPr>
              <w:t>Hollow Spheres</w:t>
            </w:r>
          </w:p>
        </w:tc>
      </w:tr>
      <w:tr w:rsidR="00AA589B" w14:paraId="5B6D0DFC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8B86441" w14:textId="03062EA4" w:rsidR="00AA589B" w:rsidRDefault="00A334B6" w:rsidP="00C75E5F">
            <w:r w:rsidRPr="0000488A">
              <w:rPr>
                <w:noProof/>
              </w:rPr>
              <w:drawing>
                <wp:inline distT="0" distB="0" distL="0" distR="0" wp14:anchorId="1F37F749" wp14:editId="22D50E9B">
                  <wp:extent cx="1800000" cy="18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24EAB6A1" w14:textId="3B59C999" w:rsidR="00AA589B" w:rsidRDefault="00A334B6" w:rsidP="00C75E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a hollow circle inside, no flip of normal</w:t>
            </w:r>
          </w:p>
        </w:tc>
      </w:tr>
      <w:tr w:rsidR="00AA589B" w14:paraId="10691944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01BE720A" w14:textId="79B22881" w:rsidR="00AA589B" w:rsidRDefault="00A334B6" w:rsidP="00C75E5F">
            <w:r w:rsidRPr="00560929">
              <w:rPr>
                <w:noProof/>
              </w:rPr>
              <w:lastRenderedPageBreak/>
              <w:drawing>
                <wp:inline distT="0" distB="0" distL="0" distR="0" wp14:anchorId="42C8E5D5" wp14:editId="629E152A">
                  <wp:extent cx="1800000" cy="167400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95FD5AF" w14:textId="6AAB8269" w:rsidR="00A334B6" w:rsidRDefault="00A334B6" w:rsidP="00A334B6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Sphere_right</w:t>
            </w:r>
            <w:proofErr w:type="spellEnd"/>
            <w:r>
              <w:t xml:space="preserve"> and </w:t>
            </w:r>
            <w:proofErr w:type="spellStart"/>
            <w:r>
              <w:t>sphere_right_hollow</w:t>
            </w:r>
            <w:proofErr w:type="spellEnd"/>
            <w:r>
              <w:t xml:space="preserve"> both set to hollow</w:t>
            </w:r>
          </w:p>
          <w:p w14:paraId="022995EB" w14:textId="77777777" w:rsidR="00AA589B" w:rsidRDefault="00AA589B" w:rsidP="00C75E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34B6" w14:paraId="1CD611F3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E6F9EED" w14:textId="5A6BA7E7" w:rsidR="00A334B6" w:rsidRPr="00560929" w:rsidRDefault="00A334B6" w:rsidP="00C75E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15338A" wp14:editId="6E97B7BC">
                  <wp:extent cx="1800000" cy="1800000"/>
                  <wp:effectExtent l="0" t="0" r="0" b="0"/>
                  <wp:docPr id="15" name="Picture 15" descr="A picture containing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_maxlength2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7513373E" w14:textId="50B6E0EB" w:rsidR="00A334B6" w:rsidRDefault="00A334B6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max </w:t>
            </w:r>
            <w:proofErr w:type="gramStart"/>
            <w:r>
              <w:t>path  length</w:t>
            </w:r>
            <w:proofErr w:type="gramEnd"/>
            <w:r>
              <w:t xml:space="preserve"> 2</w:t>
            </w:r>
          </w:p>
          <w:p w14:paraId="7B30DE88" w14:textId="77777777" w:rsidR="00A334B6" w:rsidRDefault="00A334B6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334B6" w14:paraId="12E078E3" w14:textId="77777777" w:rsidTr="00A33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674AE784" w14:textId="0355D629" w:rsidR="00A334B6" w:rsidRPr="00560929" w:rsidRDefault="00A334B6" w:rsidP="00C75E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59852" wp14:editId="2A007510">
                  <wp:extent cx="1800000" cy="1800000"/>
                  <wp:effectExtent l="0" t="0" r="0" b="0"/>
                  <wp:docPr id="16" name="Picture 16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_maxlength10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366667BD" w14:textId="12DF6AFF" w:rsidR="00A334B6" w:rsidRDefault="00A334B6" w:rsidP="00A334B6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 path length 10</w:t>
            </w:r>
          </w:p>
          <w:p w14:paraId="3FA0B22F" w14:textId="77777777" w:rsidR="00A334B6" w:rsidRDefault="00A334B6" w:rsidP="00A334B6">
            <w:pPr>
              <w:pStyle w:val="Captio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34B6" w14:paraId="27D504E3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1D70BA8F" w14:textId="6505FC3A" w:rsidR="00A334B6" w:rsidRPr="00560929" w:rsidRDefault="00A334B6" w:rsidP="00C75E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AA1D48" wp14:editId="4D7087BB">
                  <wp:extent cx="1800000" cy="1800000"/>
                  <wp:effectExtent l="0" t="0" r="0" b="0"/>
                  <wp:docPr id="1" name="Picture 1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_holl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12E847BA" w14:textId="20186106" w:rsidR="00A334B6" w:rsidRDefault="00A334B6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Hollow sphere (RHS)</w:t>
            </w:r>
          </w:p>
          <w:p w14:paraId="08B1CB68" w14:textId="587384C7" w:rsidR="00A334B6" w:rsidRDefault="00690B6D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~197 m</w:t>
            </w:r>
            <w:r w:rsidR="00615E67">
              <w:t>illisecond</w:t>
            </w:r>
            <w:r>
              <w:t>s</w:t>
            </w:r>
          </w:p>
        </w:tc>
      </w:tr>
      <w:tr w:rsidR="00A334B6" w14:paraId="548A2F30" w14:textId="77777777" w:rsidTr="00BF65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0A8CBF0E" w14:textId="05B95B78" w:rsidR="00A334B6" w:rsidRDefault="00A334B6" w:rsidP="00A334B6">
            <w:pPr>
              <w:pStyle w:val="Heading1"/>
              <w:outlineLvl w:val="0"/>
            </w:pPr>
            <w:r>
              <w:lastRenderedPageBreak/>
              <w:t>Fresnel Law</w:t>
            </w:r>
          </w:p>
        </w:tc>
      </w:tr>
      <w:tr w:rsidR="00A334B6" w14:paraId="16186ECA" w14:textId="77777777" w:rsidTr="00A33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0" w:type="dxa"/>
          </w:tcPr>
          <w:p w14:paraId="553B1866" w14:textId="352E4B3C" w:rsidR="00A334B6" w:rsidRPr="00560929" w:rsidRDefault="00335504" w:rsidP="00C75E5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8FB5D" wp14:editId="42C87BF6">
                  <wp:extent cx="1800000" cy="1800000"/>
                  <wp:effectExtent l="0" t="0" r="0" b="0"/>
                  <wp:docPr id="8" name="Picture 8" descr="A picture containing sunglass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resnel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5723DE6A" w14:textId="0C323109" w:rsidR="00A334B6" w:rsidRDefault="00335504" w:rsidP="00A334B6">
            <w:pPr>
              <w:pStyle w:val="Captio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5504">
              <w:t>88925 milliseconds</w:t>
            </w:r>
          </w:p>
        </w:tc>
      </w:tr>
      <w:tr w:rsidR="00FD3F07" w14:paraId="1DF5BFDF" w14:textId="77777777" w:rsidTr="008B4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  <w:gridSpan w:val="2"/>
          </w:tcPr>
          <w:p w14:paraId="15BA0F9D" w14:textId="36092492" w:rsidR="00FD3F07" w:rsidRDefault="00FD3F07" w:rsidP="00FD3F07">
            <w:pPr>
              <w:pStyle w:val="Heading1"/>
            </w:pPr>
            <w:r>
              <w:rPr>
                <w:noProof/>
              </w:rPr>
              <w:t>Indirect lighting</w:t>
            </w:r>
          </w:p>
        </w:tc>
      </w:tr>
    </w:tbl>
    <w:p w14:paraId="1F35E173" w14:textId="28E72483" w:rsidR="005109E7" w:rsidRDefault="005109E7" w:rsidP="005109E7">
      <w:pPr>
        <w:keepNext/>
      </w:pPr>
    </w:p>
    <w:p w14:paraId="5E471F12" w14:textId="00565B44" w:rsidR="002C68FF" w:rsidRDefault="002C68FF" w:rsidP="002C68FF"/>
    <w:p w14:paraId="493CD0DB" w14:textId="1A9CAD50" w:rsidR="00B659A0" w:rsidRDefault="00B659A0" w:rsidP="00B659A0">
      <w:pPr>
        <w:keepNext/>
      </w:pPr>
    </w:p>
    <w:p w14:paraId="752CE353" w14:textId="6870D05A" w:rsidR="00B659A0" w:rsidRDefault="00B659A0" w:rsidP="00B659A0">
      <w:pPr>
        <w:keepNext/>
      </w:pPr>
    </w:p>
    <w:p w14:paraId="400780C4" w14:textId="5D07ADA7" w:rsidR="00A20D16" w:rsidRDefault="00A20D16" w:rsidP="00A20D16">
      <w:pPr>
        <w:pStyle w:val="Caption"/>
        <w:keepNext/>
      </w:pPr>
    </w:p>
    <w:p w14:paraId="094A3862" w14:textId="77777777" w:rsidR="002C68FF" w:rsidRPr="002C68FF" w:rsidRDefault="002C68FF" w:rsidP="002C68FF"/>
    <w:sectPr w:rsidR="002C68FF" w:rsidRPr="002C68FF">
      <w:footerReference w:type="default" r:id="rId24"/>
      <w:headerReference w:type="firs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9FBA8" w14:textId="77777777" w:rsidR="00496FE1" w:rsidRDefault="00496FE1">
      <w:pPr>
        <w:spacing w:before="0" w:after="0" w:line="240" w:lineRule="auto"/>
      </w:pPr>
      <w:r>
        <w:separator/>
      </w:r>
    </w:p>
  </w:endnote>
  <w:endnote w:type="continuationSeparator" w:id="0">
    <w:p w14:paraId="1749E360" w14:textId="77777777" w:rsidR="00496FE1" w:rsidRDefault="00496F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48FFE" w14:textId="77777777" w:rsidR="00C75E5F" w:rsidRDefault="00C75E5F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E75B19" w14:textId="77777777" w:rsidR="00496FE1" w:rsidRDefault="00496FE1">
      <w:pPr>
        <w:spacing w:before="0" w:after="0" w:line="240" w:lineRule="auto"/>
      </w:pPr>
      <w:r>
        <w:separator/>
      </w:r>
    </w:p>
  </w:footnote>
  <w:footnote w:type="continuationSeparator" w:id="0">
    <w:p w14:paraId="6CBBF674" w14:textId="77777777" w:rsidR="00496FE1" w:rsidRDefault="00496FE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24409" w14:textId="7908D0A0" w:rsidR="00C75E5F" w:rsidRDefault="00C75E5F">
    <w:pPr>
      <w:pStyle w:val="Header"/>
    </w:pPr>
    <w:r>
      <w:t xml:space="preserve">Carolina COSTA LOPES 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CSE306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75D"/>
    <w:rsid w:val="0000488A"/>
    <w:rsid w:val="00084FAB"/>
    <w:rsid w:val="000C4656"/>
    <w:rsid w:val="002C68FF"/>
    <w:rsid w:val="002F68C0"/>
    <w:rsid w:val="00335504"/>
    <w:rsid w:val="00496FE1"/>
    <w:rsid w:val="005109E7"/>
    <w:rsid w:val="00560929"/>
    <w:rsid w:val="005B6E71"/>
    <w:rsid w:val="005C6C14"/>
    <w:rsid w:val="00615E67"/>
    <w:rsid w:val="00690B6D"/>
    <w:rsid w:val="0071175D"/>
    <w:rsid w:val="00752775"/>
    <w:rsid w:val="008C0DD3"/>
    <w:rsid w:val="009E3C59"/>
    <w:rsid w:val="00A20D16"/>
    <w:rsid w:val="00A334B6"/>
    <w:rsid w:val="00AA589B"/>
    <w:rsid w:val="00B659A0"/>
    <w:rsid w:val="00C06667"/>
    <w:rsid w:val="00C75E5F"/>
    <w:rsid w:val="00D30869"/>
    <w:rsid w:val="00D96796"/>
    <w:rsid w:val="00DF5E62"/>
    <w:rsid w:val="00E374CD"/>
    <w:rsid w:val="00FD3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0FE202"/>
  <w15:chartTrackingRefBased/>
  <w15:docId w15:val="{F37225D2-7495-45A6-9FEF-718EEF5E3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0"/>
    <w:rsid w:val="00A334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04BDEC5A8D438AA79A8BAFD9FCFF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6B410A-800C-4439-9E20-F3D40CE3A250}"/>
      </w:docPartPr>
      <w:docPartBody>
        <w:p w:rsidR="004E65FC" w:rsidRDefault="0066313E">
          <w:pPr>
            <w:pStyle w:val="6604BDEC5A8D438AA79A8BAFD9FCFFD8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0A6AFCA6A08C4FB0AC591ED8A35221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2C1605-FE36-4D31-AA6C-F12E9D8F859D}"/>
      </w:docPartPr>
      <w:docPartBody>
        <w:p w:rsidR="004E65FC" w:rsidRDefault="0066313E">
          <w:pPr>
            <w:pStyle w:val="0A6AFCA6A08C4FB0AC591ED8A35221FD"/>
          </w:pPr>
          <w:r>
            <w:t>[Course Title]</w:t>
          </w:r>
        </w:p>
      </w:docPartBody>
    </w:docPart>
    <w:docPart>
      <w:docPartPr>
        <w:name w:val="8E8B5E9A781847318EC73607AFBE61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707F8-3CE0-4E6C-8BF4-20FB4D43C144}"/>
      </w:docPartPr>
      <w:docPartBody>
        <w:p w:rsidR="004E65FC" w:rsidRDefault="0066313E">
          <w:pPr>
            <w:pStyle w:val="8E8B5E9A781847318EC73607AFBE610C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51"/>
    <w:rsid w:val="00253351"/>
    <w:rsid w:val="004E65FC"/>
    <w:rsid w:val="0066313E"/>
    <w:rsid w:val="00821F82"/>
    <w:rsid w:val="00DD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472C4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4472C4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484E409483C7430FB1CD71CB52B8219D">
    <w:name w:val="484E409483C7430FB1CD71CB52B8219D"/>
  </w:style>
  <w:style w:type="paragraph" w:customStyle="1" w:styleId="6604BDEC5A8D438AA79A8BAFD9FCFFD8">
    <w:name w:val="6604BDEC5A8D438AA79A8BAFD9FCFFD8"/>
  </w:style>
  <w:style w:type="paragraph" w:customStyle="1" w:styleId="0A6AFCA6A08C4FB0AC591ED8A35221FD">
    <w:name w:val="0A6AFCA6A08C4FB0AC591ED8A35221FD"/>
  </w:style>
  <w:style w:type="paragraph" w:customStyle="1" w:styleId="8E8B5E9A781847318EC73607AFBE610C">
    <w:name w:val="8E8B5E9A781847318EC73607AFBE61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Spring 2020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BD8256-CE2F-47CB-81CC-C986CE9B3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4337</TotalTime>
  <Pages>6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Ray-tracer</vt:lpstr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Ray-tracer</dc:title>
  <dc:subject>CSE306</dc:subject>
  <dc:creator>Carolina Lopes</dc:creator>
  <cp:keywords>CSE306</cp:keywords>
  <cp:lastModifiedBy>Carolina Lopes</cp:lastModifiedBy>
  <cp:revision>13</cp:revision>
  <dcterms:created xsi:type="dcterms:W3CDTF">2020-04-19T13:40:00Z</dcterms:created>
  <dcterms:modified xsi:type="dcterms:W3CDTF">2020-05-02T13:43:00Z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