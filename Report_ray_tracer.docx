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321147011" w:displacedByCustomXml="next"/>
    <w:bookmarkStart w:id="1" w:name="_Toc318189312" w:displacedByCustomXml="next"/>
    <w:bookmarkStart w:id="2" w:name="_Toc318188327" w:displacedByCustomXml="next"/>
    <w:bookmarkStart w:id="3" w:name="_Toc318188227" w:displacedByCustomXml="next"/>
    <w:bookmarkStart w:id="4" w:name="_Toc321147149" w:displacedByCustomXml="next"/>
    <w:sdt>
      <w:sdtPr>
        <w:rPr>
          <w:color w:val="595959" w:themeColor="text1" w:themeTint="A6"/>
          <w:sz w:val="24"/>
        </w:rPr>
        <w:id w:val="-1290352585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1C2FE5D4" w14:textId="56233849" w:rsidR="00E374CD" w:rsidRDefault="00C75E5F" w:rsidP="003A75E8">
          <w:pPr>
            <w:pStyle w:val="NoSpacing"/>
            <w:rPr>
              <w:sz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1B7C9B3A" wp14:editId="165BB25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CC06B0" w14:textId="62FFB77E" w:rsidR="00C75E5F" w:rsidRDefault="008512C7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Name"/>
                                    <w:tag w:val=""/>
                                    <w:id w:val="-304397026"/>
                                    <w:placeholder>
                                      <w:docPart w:val="6604BDEC5A8D438AA79A8BAFD9FCFFD8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75E5F">
                                      <w:t>Carolina Lopes</w:t>
                                    </w:r>
                                  </w:sdtContent>
                                </w:sdt>
                                <w:r w:rsidR="00C75E5F">
                                  <w:t> | </w:t>
                                </w:r>
                                <w:sdt>
                                  <w:sdtPr>
                                    <w:alias w:val="Course Title"/>
                                    <w:tag w:val=""/>
                                    <w:id w:val="-728219936"/>
                                    <w:placeholder>
                                      <w:docPart w:val="0A6AFCA6A08C4FB0AC591ED8A35221FD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75E5F">
                                      <w:t>CSE306</w:t>
                                    </w:r>
                                  </w:sdtContent>
                                </w:sdt>
                                <w:r w:rsidR="00C75E5F">
                                  <w:t> | </w:t>
                                </w:r>
                                <w:sdt>
                                  <w:sdtPr>
                                    <w:alias w:val="Date"/>
                                    <w:tag w:val=""/>
                                    <w:id w:val="2032065285"/>
                                    <w:placeholder>
                                      <w:docPart w:val="8E8B5E9A781847318EC73607AFBE610C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C75E5F">
                                      <w:t>Spring 2020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7C9B3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" o:allowoverlap="f" filled="f" stroked="f" strokeweight=".5pt">
                    <v:textbox style="mso-fit-shape-to-text:t" inset="0,,0">
                      <w:txbxContent>
                        <w:p w14:paraId="13CC06B0" w14:textId="62FFB77E" w:rsidR="00C75E5F" w:rsidRDefault="008512C7">
                          <w:pPr>
                            <w:pStyle w:val="ContactInfo"/>
                          </w:pPr>
                          <w:sdt>
                            <w:sdtPr>
                              <w:alias w:val="Name"/>
                              <w:tag w:val=""/>
                              <w:id w:val="-304397026"/>
                              <w:placeholder>
                                <w:docPart w:val="6604BDEC5A8D438AA79A8BAFD9FCFFD8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C75E5F">
                                <w:t>Carolina Lopes</w:t>
                              </w:r>
                            </w:sdtContent>
                          </w:sdt>
                          <w:r w:rsidR="00C75E5F">
                            <w:t> | </w:t>
                          </w:r>
                          <w:sdt>
                            <w:sdtPr>
                              <w:alias w:val="Course Title"/>
                              <w:tag w:val=""/>
                              <w:id w:val="-728219936"/>
                              <w:placeholder>
                                <w:docPart w:val="0A6AFCA6A08C4FB0AC591ED8A35221FD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C75E5F">
                                <w:t>CSE306</w:t>
                              </w:r>
                            </w:sdtContent>
                          </w:sdt>
                          <w:r w:rsidR="00C75E5F">
                            <w:t> | </w:t>
                          </w:r>
                          <w:sdt>
                            <w:sdtPr>
                              <w:alias w:val="Date"/>
                              <w:tag w:val=""/>
                              <w:id w:val="2032065285"/>
                              <w:placeholder>
                                <w:docPart w:val="8E8B5E9A781847318EC73607AFBE610C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C75E5F">
                                <w:t>Spring 2020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56D5D599" wp14:editId="6470438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7132320</wp:posOffset>
                        </wp:positionV>
                      </mc:Fallback>
                    </mc:AlternateContent>
                    <wp:extent cx="3943350" cy="1325880"/>
                    <wp:effectExtent l="0" t="0" r="7620" b="5080"/>
                    <wp:wrapSquare wrapText="bothSides"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FEB9D8" w14:textId="48A0BA01" w:rsidR="00C75E5F" w:rsidRDefault="008512C7">
                                <w:pPr>
                                  <w:pStyle w:val="Title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-97059377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75E5F">
                                      <w:t>Ray-tracer</w:t>
                                    </w:r>
                                  </w:sdtContent>
                                </w:sdt>
                              </w:p>
                              <w:p w14:paraId="6C2C746C" w14:textId="7D79E706" w:rsidR="00C75E5F" w:rsidRDefault="008512C7">
                                <w:pPr>
                                  <w:pStyle w:val="Subtitle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23583468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75E5F">
                                      <w:t>CSE306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D5D599" id="Text Box 21" o:spid="_x0000_s1027" type="#_x0000_t202" style="position:absolute;margin-left:0;margin-top:0;width:310.5pt;height:104.4pt;z-index:251661312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" o:allowoverlap="f" filled="f" stroked="f" strokeweight=".5pt">
                    <v:textbox style="mso-fit-shape-to-text:t" inset="0,0,0,0">
                      <w:txbxContent>
                        <w:p w14:paraId="69FEB9D8" w14:textId="48A0BA01" w:rsidR="00C75E5F" w:rsidRDefault="008512C7">
                          <w:pPr>
                            <w:pStyle w:val="Title"/>
                          </w:pPr>
                          <w:sdt>
                            <w:sdtPr>
                              <w:alias w:val="Title"/>
                              <w:tag w:val=""/>
                              <w:id w:val="-97059377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75E5F">
                                <w:t>Ray-tracer</w:t>
                              </w:r>
                            </w:sdtContent>
                          </w:sdt>
                        </w:p>
                        <w:p w14:paraId="6C2C746C" w14:textId="7D79E706" w:rsidR="00C75E5F" w:rsidRDefault="008512C7">
                          <w:pPr>
                            <w:pStyle w:val="Subtitle"/>
                          </w:pPr>
                          <w:sdt>
                            <w:sdtPr>
                              <w:alias w:val="Subtitle"/>
                              <w:tag w:val=""/>
                              <w:id w:val="23583468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75E5F">
                                <w:t>CSE306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7490C06B" w14:textId="20331D61" w:rsidR="00E374CD" w:rsidRDefault="0071175D" w:rsidP="003A75E8">
          <w:pPr>
            <w:spacing w:before="0"/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0" wp14:anchorId="41DC1A17" wp14:editId="27A926DC">
                <wp:simplePos x="0" y="0"/>
                <wp:positionH relativeFrom="margin">
                  <wp:posOffset>914400</wp:posOffset>
                </wp:positionH>
                <wp:positionV relativeFrom="margin">
                  <wp:posOffset>1176020</wp:posOffset>
                </wp:positionV>
                <wp:extent cx="3657600" cy="3657600"/>
                <wp:effectExtent l="266700" t="266700" r="266700" b="285750"/>
                <wp:wrapSquare wrapText="bothSides"/>
                <wp:docPr id="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 preferRelativeResize="0">
                          <a:picLocks noChangeAspect="1" noChangeArrowheads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57600" cy="36576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254000" cap="rnd">
                          <a:solidFill>
                            <a:srgbClr val="FFFFFF"/>
                          </a:solidFill>
                        </a:ln>
                        <a:effectLst>
                          <a:outerShdw blurRad="152400" algn="tl" rotWithShape="0">
                            <a:srgbClr val="000000">
                              <a:alpha val="25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6350" h="635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75E5F">
            <w:br w:type="page"/>
          </w:r>
        </w:p>
      </w:sdtContent>
    </w:sdt>
    <w:bookmarkEnd w:id="4"/>
    <w:bookmarkEnd w:id="3"/>
    <w:bookmarkEnd w:id="2"/>
    <w:bookmarkEnd w:id="1"/>
    <w:bookmarkEnd w:id="0"/>
    <w:p w14:paraId="65C7266B" w14:textId="14DAD314" w:rsidR="008C0DD3" w:rsidRPr="00A334B6" w:rsidRDefault="002F68C0" w:rsidP="003A75E8">
      <w:pPr>
        <w:spacing w:before="0"/>
        <w:rPr>
          <w:i/>
          <w:iCs/>
        </w:rPr>
      </w:pPr>
      <w:r>
        <w:rPr>
          <w:i/>
          <w:iCs/>
        </w:rPr>
        <w:lastRenderedPageBreak/>
        <w:t>Disclaimer: Basis of code up to and including reflection were copied from Guillaume Loranchet. This was in order to aid me since I did not have a strong knowledge of C++ and was struggling to begin.</w:t>
      </w:r>
      <w:r w:rsidR="00D96796">
        <w:rPr>
          <w:i/>
          <w:iCs/>
        </w:rPr>
        <w:t xml:space="preserve"> All work from </w:t>
      </w:r>
      <w:r w:rsidR="00AA589B">
        <w:rPr>
          <w:i/>
          <w:iCs/>
        </w:rPr>
        <w:t>r</w:t>
      </w:r>
      <w:r w:rsidR="00D96796">
        <w:rPr>
          <w:i/>
          <w:iCs/>
        </w:rPr>
        <w:t>efraction onwards is my own.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050"/>
        <w:gridCol w:w="5580"/>
      </w:tblGrid>
      <w:tr w:rsidR="00A334B6" w14:paraId="37871321" w14:textId="77777777" w:rsidTr="00E950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2"/>
          </w:tcPr>
          <w:p w14:paraId="35F5F364" w14:textId="055E7C7F" w:rsidR="00A334B6" w:rsidRDefault="00A334B6" w:rsidP="003A75E8">
            <w:pPr>
              <w:pStyle w:val="Heading1"/>
              <w:spacing w:before="0"/>
              <w:outlineLvl w:val="0"/>
            </w:pPr>
            <w:r>
              <w:t>Mirror – reflection</w:t>
            </w:r>
          </w:p>
        </w:tc>
      </w:tr>
      <w:tr w:rsidR="00A334B6" w14:paraId="3D18CA37" w14:textId="77777777" w:rsidTr="003A7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69BF5961" w14:textId="37E832DA" w:rsidR="00A334B6" w:rsidRDefault="00A334B6" w:rsidP="003A75E8">
            <w:pPr>
              <w:spacing w:befor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5E924CC4" wp14:editId="48483883">
                  <wp:extent cx="1800000" cy="1800000"/>
                  <wp:effectExtent l="0" t="0" r="0" b="0"/>
                  <wp:docPr id="7" name="Picture 7" descr="A picture containing purple, sitting, ball, g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ith_reflexion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0FE3D55D" w14:textId="77777777" w:rsidR="00A334B6" w:rsidRDefault="00832427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Image created by Guillaume Loranchet</w:t>
            </w:r>
          </w:p>
          <w:p w14:paraId="6CD4DC6A" w14:textId="136E774F" w:rsidR="00832427" w:rsidRDefault="00832427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A589B" w14:paraId="36179619" w14:textId="77777777" w:rsidTr="003A75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4F95C3ED" w14:textId="39A4CABD" w:rsidR="00AA589B" w:rsidRDefault="00306455" w:rsidP="003A75E8">
            <w:pPr>
              <w:spacing w:before="0"/>
            </w:pPr>
            <w:r>
              <w:rPr>
                <w:noProof/>
              </w:rPr>
              <w:drawing>
                <wp:inline distT="0" distB="0" distL="0" distR="0" wp14:anchorId="0202891C" wp14:editId="36529F7C">
                  <wp:extent cx="1800000" cy="1800000"/>
                  <wp:effectExtent l="0" t="0" r="0" b="0"/>
                  <wp:docPr id="3" name="Picture 3" descr="A picture containing graphics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_stronglight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19987079" w14:textId="03B74E68" w:rsidR="00306455" w:rsidRDefault="00306455" w:rsidP="003A75E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Image created by Guillaume Loranchet</w:t>
            </w:r>
          </w:p>
          <w:p w14:paraId="4F154EC6" w14:textId="578EBA93" w:rsidR="00AA589B" w:rsidRPr="00A334B6" w:rsidRDefault="00AA589B" w:rsidP="003A75E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vertAlign w:val="superscript"/>
              </w:rPr>
            </w:pPr>
            <w:r>
              <w:t>Light Intensity</w:t>
            </w:r>
            <w:r w:rsidR="00A334B6">
              <w:t xml:space="preserve"> 10</w:t>
            </w:r>
            <w:r w:rsidR="00A334B6">
              <w:rPr>
                <w:vertAlign w:val="superscript"/>
              </w:rPr>
              <w:t>5</w:t>
            </w:r>
          </w:p>
          <w:p w14:paraId="3F8A4220" w14:textId="2A4791D9" w:rsidR="00AA589B" w:rsidRDefault="00AA589B" w:rsidP="003A75E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 to render:</w:t>
            </w:r>
            <w:r w:rsidR="00306455">
              <w:t xml:space="preserve"> </w:t>
            </w:r>
          </w:p>
        </w:tc>
      </w:tr>
      <w:tr w:rsidR="00AA589B" w14:paraId="400A2794" w14:textId="77777777" w:rsidTr="003A7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41E61A11" w14:textId="2F64E12B" w:rsidR="00AA589B" w:rsidRDefault="00306455" w:rsidP="003A75E8">
            <w:pPr>
              <w:spacing w:before="0"/>
            </w:pPr>
            <w:r>
              <w:rPr>
                <w:noProof/>
              </w:rPr>
              <w:drawing>
                <wp:inline distT="0" distB="0" distL="0" distR="0" wp14:anchorId="4C1EF5E1" wp14:editId="5ACB889C">
                  <wp:extent cx="1800000" cy="1800000"/>
                  <wp:effectExtent l="0" t="0" r="0" b="0"/>
                  <wp:docPr id="2" name="Picture 2" descr="A picture containing sitting, light, ball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60B8E39E" w14:textId="2943769E" w:rsidR="00306455" w:rsidRDefault="00306455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Light intensity seemed far too strong so lowered it.</w:t>
            </w:r>
          </w:p>
          <w:p w14:paraId="1C2A5548" w14:textId="77777777" w:rsidR="00306455" w:rsidRDefault="00306455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2ACF3C6" w14:textId="77777777" w:rsidR="00306455" w:rsidRDefault="00A334B6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ertAlign w:val="superscript"/>
              </w:rPr>
            </w:pPr>
            <w:r>
              <w:t>Light intensity 2.10</w:t>
            </w:r>
            <w:r w:rsidRPr="0071175D">
              <w:rPr>
                <w:vertAlign w:val="superscript"/>
              </w:rPr>
              <w:t>10</w:t>
            </w:r>
          </w:p>
          <w:p w14:paraId="3382E7FA" w14:textId="43BC2B2B" w:rsidR="00306455" w:rsidRPr="00306455" w:rsidRDefault="00306455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 to render:</w:t>
            </w:r>
          </w:p>
        </w:tc>
      </w:tr>
      <w:tr w:rsidR="00A334B6" w14:paraId="3963778F" w14:textId="77777777" w:rsidTr="004C44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2"/>
          </w:tcPr>
          <w:p w14:paraId="0A494EDF" w14:textId="1991B429" w:rsidR="00A334B6" w:rsidRDefault="00A334B6" w:rsidP="003A75E8">
            <w:pPr>
              <w:pStyle w:val="Heading1"/>
              <w:spacing w:before="0"/>
              <w:outlineLvl w:val="0"/>
            </w:pPr>
            <w:r>
              <w:lastRenderedPageBreak/>
              <w:t>Transparency – refraction</w:t>
            </w:r>
          </w:p>
        </w:tc>
      </w:tr>
      <w:tr w:rsidR="00AA589B" w14:paraId="0E60025C" w14:textId="77777777" w:rsidTr="003A7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37EE8BC8" w14:textId="1DC306D7" w:rsidR="00AA589B" w:rsidRDefault="00A334B6" w:rsidP="003A75E8">
            <w:pPr>
              <w:spacing w:before="0"/>
            </w:pPr>
            <w:r>
              <w:rPr>
                <w:noProof/>
              </w:rPr>
              <w:drawing>
                <wp:inline distT="0" distB="0" distL="0" distR="0" wp14:anchorId="5DEA26FE" wp14:editId="1C77E154">
                  <wp:extent cx="1800000" cy="1800000"/>
                  <wp:effectExtent l="0" t="0" r="0" b="0"/>
                  <wp:docPr id="9" name="Picture 9" descr="A picture containing light, ball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ransparency_insidesphere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2391A79C" w14:textId="43EECD05" w:rsidR="00A334B6" w:rsidRPr="00E80A35" w:rsidRDefault="00A334B6" w:rsidP="00E80A35">
            <w:pPr>
              <w:pStyle w:val="Caption"/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 w:val="0"/>
                <w:iCs w:val="0"/>
              </w:rPr>
            </w:pPr>
            <w:r w:rsidRPr="00E80A35">
              <w:rPr>
                <w:i w:val="0"/>
                <w:iCs w:val="0"/>
              </w:rPr>
              <w:t>Transparency without code to impede rays from entering the sphere</w:t>
            </w:r>
          </w:p>
          <w:p w14:paraId="55754189" w14:textId="77777777" w:rsidR="00AA589B" w:rsidRPr="00E80A35" w:rsidRDefault="00AA589B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A589B" w14:paraId="6C72BEC8" w14:textId="77777777" w:rsidTr="003A75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144731E1" w14:textId="22389542" w:rsidR="00AA589B" w:rsidRDefault="00A334B6" w:rsidP="003A75E8">
            <w:pPr>
              <w:spacing w:before="0"/>
            </w:pPr>
            <w:r>
              <w:rPr>
                <w:noProof/>
              </w:rPr>
              <w:drawing>
                <wp:inline distT="0" distB="0" distL="0" distR="0" wp14:anchorId="6FC2D29A" wp14:editId="659EE9B0">
                  <wp:extent cx="1800000" cy="1800000"/>
                  <wp:effectExtent l="0" t="0" r="0" b="0"/>
                  <wp:docPr id="12" name="Picture 12" descr="A picture containing light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transparency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0A514FE5" w14:textId="7D4C9BC6" w:rsidR="00AA589B" w:rsidRDefault="00A334B6" w:rsidP="003A75E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Transparency</w:t>
            </w:r>
          </w:p>
        </w:tc>
      </w:tr>
      <w:tr w:rsidR="00A334B6" w14:paraId="332E0D13" w14:textId="77777777" w:rsidTr="00B56E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2"/>
          </w:tcPr>
          <w:p w14:paraId="79364CD2" w14:textId="63A705AD" w:rsidR="00A334B6" w:rsidRDefault="00A334B6" w:rsidP="003A75E8">
            <w:pPr>
              <w:pStyle w:val="Heading1"/>
              <w:spacing w:before="0" w:after="0"/>
              <w:outlineLvl w:val="0"/>
              <w:rPr>
                <w:noProof/>
              </w:rPr>
            </w:pPr>
            <w:r>
              <w:rPr>
                <w:noProof/>
              </w:rPr>
              <w:t>Hollow Spheres</w:t>
            </w:r>
          </w:p>
        </w:tc>
      </w:tr>
      <w:tr w:rsidR="00AA589B" w14:paraId="5B6D0DFC" w14:textId="77777777" w:rsidTr="003A75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08B86441" w14:textId="03062EA4" w:rsidR="00AA589B" w:rsidRDefault="00A334B6" w:rsidP="003A75E8">
            <w:pPr>
              <w:spacing w:before="0"/>
            </w:pPr>
            <w:r w:rsidRPr="0000488A">
              <w:rPr>
                <w:noProof/>
              </w:rPr>
              <w:drawing>
                <wp:inline distT="0" distB="0" distL="0" distR="0" wp14:anchorId="1F37F749" wp14:editId="22D50E9B">
                  <wp:extent cx="1800000" cy="1800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24EAB6A1" w14:textId="46B2235A" w:rsidR="00AA589B" w:rsidRDefault="00E80A35" w:rsidP="003A75E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A334B6">
              <w:t>dd a hollow circle inside, no flip of normal</w:t>
            </w:r>
          </w:p>
        </w:tc>
      </w:tr>
      <w:tr w:rsidR="00AA589B" w14:paraId="10691944" w14:textId="77777777" w:rsidTr="003A7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01BE720A" w14:textId="79B22881" w:rsidR="00AA589B" w:rsidRDefault="00A334B6" w:rsidP="003A75E8">
            <w:pPr>
              <w:spacing w:before="0"/>
            </w:pPr>
            <w:r w:rsidRPr="00560929">
              <w:rPr>
                <w:noProof/>
              </w:rPr>
              <w:drawing>
                <wp:inline distT="0" distB="0" distL="0" distR="0" wp14:anchorId="42C8E5D5" wp14:editId="629E152A">
                  <wp:extent cx="1800000" cy="1674000"/>
                  <wp:effectExtent l="0" t="0" r="0" b="254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67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195FD5AF" w14:textId="13753991" w:rsidR="00A334B6" w:rsidRPr="00E80A35" w:rsidRDefault="00A334B6" w:rsidP="003A75E8">
            <w:pPr>
              <w:pStyle w:val="Caption"/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 w:val="0"/>
                <w:iCs w:val="0"/>
              </w:rPr>
            </w:pPr>
            <w:proofErr w:type="spellStart"/>
            <w:r w:rsidRPr="00E80A35">
              <w:rPr>
                <w:i w:val="0"/>
                <w:iCs w:val="0"/>
              </w:rPr>
              <w:t>Sphere_right</w:t>
            </w:r>
            <w:proofErr w:type="spellEnd"/>
            <w:r w:rsidRPr="00E80A35">
              <w:rPr>
                <w:i w:val="0"/>
                <w:iCs w:val="0"/>
              </w:rPr>
              <w:t xml:space="preserve"> and </w:t>
            </w:r>
            <w:proofErr w:type="spellStart"/>
            <w:r w:rsidRPr="00E80A35">
              <w:rPr>
                <w:i w:val="0"/>
                <w:iCs w:val="0"/>
              </w:rPr>
              <w:t>sphere_right_hollow</w:t>
            </w:r>
            <w:proofErr w:type="spellEnd"/>
            <w:r w:rsidRPr="00E80A35">
              <w:rPr>
                <w:i w:val="0"/>
                <w:iCs w:val="0"/>
              </w:rPr>
              <w:t xml:space="preserve"> both set to hollow</w:t>
            </w:r>
          </w:p>
          <w:p w14:paraId="022995EB" w14:textId="77777777" w:rsidR="00AA589B" w:rsidRDefault="00AA589B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334B6" w14:paraId="1CD611F3" w14:textId="77777777" w:rsidTr="003A75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5E6F9EED" w14:textId="5A6BA7E7" w:rsidR="00A334B6" w:rsidRPr="00560929" w:rsidRDefault="00A334B6" w:rsidP="003A75E8">
            <w:pPr>
              <w:spacing w:befor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15338A" wp14:editId="6E97B7BC">
                  <wp:extent cx="1800000" cy="1800000"/>
                  <wp:effectExtent l="0" t="0" r="0" b="0"/>
                  <wp:docPr id="15" name="Picture 15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_maxlength2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7513373E" w14:textId="4DD62A35" w:rsidR="00A334B6" w:rsidRPr="005F6A44" w:rsidRDefault="005F6A44" w:rsidP="003A75E8">
            <w:pPr>
              <w:pStyle w:val="Caption"/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M</w:t>
            </w:r>
            <w:r w:rsidR="00A334B6" w:rsidRPr="005F6A44">
              <w:rPr>
                <w:i w:val="0"/>
                <w:iCs w:val="0"/>
              </w:rPr>
              <w:t xml:space="preserve">ax </w:t>
            </w:r>
            <w:r>
              <w:rPr>
                <w:i w:val="0"/>
                <w:iCs w:val="0"/>
              </w:rPr>
              <w:t>depth</w:t>
            </w:r>
            <w:r w:rsidR="00A334B6" w:rsidRPr="005F6A44">
              <w:rPr>
                <w:i w:val="0"/>
                <w:iCs w:val="0"/>
              </w:rPr>
              <w:t xml:space="preserve"> length </w:t>
            </w:r>
            <w:r>
              <w:rPr>
                <w:i w:val="0"/>
                <w:iCs w:val="0"/>
              </w:rPr>
              <w:t xml:space="preserve">= </w:t>
            </w:r>
            <w:r w:rsidR="00A334B6" w:rsidRPr="005F6A44">
              <w:rPr>
                <w:i w:val="0"/>
                <w:iCs w:val="0"/>
              </w:rPr>
              <w:t>2</w:t>
            </w:r>
          </w:p>
          <w:p w14:paraId="7B30DE88" w14:textId="77777777" w:rsidR="00A334B6" w:rsidRDefault="00A334B6" w:rsidP="003A75E8">
            <w:pPr>
              <w:pStyle w:val="Caption"/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334B6" w14:paraId="12E078E3" w14:textId="77777777" w:rsidTr="003A7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674AE784" w14:textId="0355D629" w:rsidR="00A334B6" w:rsidRPr="00560929" w:rsidRDefault="00A334B6" w:rsidP="003A75E8">
            <w:pPr>
              <w:spacing w:befor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059852" wp14:editId="2A007510">
                  <wp:extent cx="1800000" cy="1800000"/>
                  <wp:effectExtent l="0" t="0" r="0" b="0"/>
                  <wp:docPr id="16" name="Picture 16" descr="A picture containing sunglass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_maxlength10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366667BD" w14:textId="00641A5A" w:rsidR="00A334B6" w:rsidRPr="005F6A44" w:rsidRDefault="005F6A44" w:rsidP="003A75E8">
            <w:pPr>
              <w:pStyle w:val="Caption"/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 w:val="0"/>
                <w:iCs w:val="0"/>
              </w:rPr>
            </w:pPr>
            <w:r w:rsidRPr="005F6A44">
              <w:rPr>
                <w:i w:val="0"/>
                <w:iCs w:val="0"/>
              </w:rPr>
              <w:t>M</w:t>
            </w:r>
            <w:r w:rsidR="00A334B6" w:rsidRPr="005F6A44">
              <w:rPr>
                <w:i w:val="0"/>
                <w:iCs w:val="0"/>
              </w:rPr>
              <w:t xml:space="preserve">ax </w:t>
            </w:r>
            <w:r>
              <w:rPr>
                <w:i w:val="0"/>
                <w:iCs w:val="0"/>
              </w:rPr>
              <w:t>depth</w:t>
            </w:r>
            <w:r w:rsidR="00A334B6" w:rsidRPr="005F6A44">
              <w:rPr>
                <w:i w:val="0"/>
                <w:iCs w:val="0"/>
              </w:rPr>
              <w:t xml:space="preserve"> length</w:t>
            </w:r>
            <w:r>
              <w:rPr>
                <w:i w:val="0"/>
                <w:iCs w:val="0"/>
              </w:rPr>
              <w:t xml:space="preserve"> =</w:t>
            </w:r>
            <w:r w:rsidR="00A334B6" w:rsidRPr="005F6A44">
              <w:rPr>
                <w:i w:val="0"/>
                <w:iCs w:val="0"/>
              </w:rPr>
              <w:t xml:space="preserve"> 10</w:t>
            </w:r>
          </w:p>
          <w:p w14:paraId="3FA0B22F" w14:textId="4F85A634" w:rsidR="00A334B6" w:rsidRPr="005F6A44" w:rsidRDefault="005F6A44" w:rsidP="003A75E8">
            <w:pPr>
              <w:pStyle w:val="Caption"/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Has total internal reflection</w:t>
            </w:r>
          </w:p>
        </w:tc>
      </w:tr>
      <w:tr w:rsidR="00A334B6" w14:paraId="27D504E3" w14:textId="77777777" w:rsidTr="003A75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1D70BA8F" w14:textId="6505FC3A" w:rsidR="00A334B6" w:rsidRPr="00560929" w:rsidRDefault="00A334B6" w:rsidP="003A75E8">
            <w:pPr>
              <w:spacing w:befor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AA1D48" wp14:editId="4D7087BB">
                  <wp:extent cx="1800000" cy="1800000"/>
                  <wp:effectExtent l="0" t="0" r="0" b="0"/>
                  <wp:docPr id="1" name="Picture 1" descr="A picture containing sunglass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_hollow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12E847BA" w14:textId="76EF6A31" w:rsidR="00A334B6" w:rsidRDefault="00A334B6" w:rsidP="003A75E8">
            <w:pPr>
              <w:pStyle w:val="Caption"/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 w:rsidRPr="005F6A44">
              <w:rPr>
                <w:i w:val="0"/>
                <w:iCs w:val="0"/>
              </w:rPr>
              <w:t>Hollow sphere (RHS)</w:t>
            </w:r>
          </w:p>
          <w:p w14:paraId="59C9D2E2" w14:textId="20C92334" w:rsidR="005F6A44" w:rsidRPr="005F6A44" w:rsidRDefault="005F6A44" w:rsidP="005F6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Fixed total internal reflection</w:t>
            </w:r>
          </w:p>
          <w:p w14:paraId="08B1CB68" w14:textId="54A16A02" w:rsidR="00A334B6" w:rsidRDefault="005F6A44" w:rsidP="003A75E8">
            <w:pPr>
              <w:pStyle w:val="Caption"/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i w:val="0"/>
                <w:iCs w:val="0"/>
              </w:rPr>
              <w:t xml:space="preserve">Time to render: </w:t>
            </w:r>
            <w:r w:rsidR="00690B6D" w:rsidRPr="005F6A44">
              <w:rPr>
                <w:i w:val="0"/>
                <w:iCs w:val="0"/>
              </w:rPr>
              <w:t>~197 m</w:t>
            </w:r>
            <w:r w:rsidR="00615E67" w:rsidRPr="005F6A44">
              <w:rPr>
                <w:i w:val="0"/>
                <w:iCs w:val="0"/>
              </w:rPr>
              <w:t>illisecond</w:t>
            </w:r>
            <w:r w:rsidR="00690B6D" w:rsidRPr="005F6A44">
              <w:rPr>
                <w:i w:val="0"/>
                <w:iCs w:val="0"/>
              </w:rPr>
              <w:t>s</w:t>
            </w:r>
          </w:p>
        </w:tc>
      </w:tr>
      <w:tr w:rsidR="00A334B6" w14:paraId="548A2F30" w14:textId="77777777" w:rsidTr="00BF65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2"/>
          </w:tcPr>
          <w:p w14:paraId="0A8CBF0E" w14:textId="05B95B78" w:rsidR="00A334B6" w:rsidRDefault="00A334B6" w:rsidP="003A75E8">
            <w:pPr>
              <w:pStyle w:val="Heading1"/>
              <w:spacing w:before="0"/>
              <w:outlineLvl w:val="0"/>
            </w:pPr>
            <w:r>
              <w:t>Fresnel Law</w:t>
            </w:r>
          </w:p>
        </w:tc>
      </w:tr>
      <w:tr w:rsidR="00A334B6" w14:paraId="16186ECA" w14:textId="77777777" w:rsidTr="003A75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553B1866" w14:textId="352E4B3C" w:rsidR="00A334B6" w:rsidRPr="00560929" w:rsidRDefault="00335504" w:rsidP="003A75E8">
            <w:pPr>
              <w:spacing w:befor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08FB5D" wp14:editId="42C87BF6">
                  <wp:extent cx="1800000" cy="1800000"/>
                  <wp:effectExtent l="0" t="0" r="0" b="0"/>
                  <wp:docPr id="8" name="Picture 8" descr="A picture containing sunglass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fresnel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786934DA" w14:textId="13290BEC" w:rsidR="00E96E71" w:rsidRPr="00E96E71" w:rsidRDefault="00E96E71" w:rsidP="003A75E8">
            <w:pPr>
              <w:pStyle w:val="Caption"/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Fresnel Law implemented</w:t>
            </w:r>
          </w:p>
          <w:p w14:paraId="5723DE6A" w14:textId="701A5F74" w:rsidR="00A334B6" w:rsidRDefault="00E96E71" w:rsidP="003A75E8">
            <w:pPr>
              <w:pStyle w:val="Caption"/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i w:val="0"/>
                <w:iCs w:val="0"/>
              </w:rPr>
              <w:t xml:space="preserve">Time to </w:t>
            </w:r>
            <w:proofErr w:type="gramStart"/>
            <w:r>
              <w:rPr>
                <w:i w:val="0"/>
                <w:iCs w:val="0"/>
              </w:rPr>
              <w:t>render :</w:t>
            </w:r>
            <w:proofErr w:type="gramEnd"/>
            <w:r>
              <w:rPr>
                <w:i w:val="0"/>
                <w:iCs w:val="0"/>
              </w:rPr>
              <w:t xml:space="preserve"> </w:t>
            </w:r>
            <w:r w:rsidR="00335504" w:rsidRPr="00335504">
              <w:t>88925 milliseconds</w:t>
            </w:r>
          </w:p>
        </w:tc>
      </w:tr>
      <w:tr w:rsidR="003A75E8" w14:paraId="1DF5BFDF" w14:textId="77777777" w:rsidTr="005B3C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2"/>
          </w:tcPr>
          <w:p w14:paraId="15BA0F9D" w14:textId="3B0E99E4" w:rsidR="003A75E8" w:rsidRDefault="003A75E8" w:rsidP="003A75E8">
            <w:pPr>
              <w:pStyle w:val="Heading1"/>
              <w:spacing w:before="0"/>
            </w:pPr>
            <w:r>
              <w:lastRenderedPageBreak/>
              <w:t>Indirect Lighting</w:t>
            </w:r>
          </w:p>
        </w:tc>
      </w:tr>
      <w:tr w:rsidR="003A75E8" w14:paraId="41F4746A" w14:textId="77777777" w:rsidTr="003A75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031368FA" w14:textId="77777777" w:rsidR="003A75E8" w:rsidRPr="00560929" w:rsidRDefault="003A75E8" w:rsidP="003A75E8">
            <w:pPr>
              <w:pStyle w:val="Heading1"/>
              <w:spacing w:before="0"/>
              <w:outlineLvl w:val="0"/>
              <w:rPr>
                <w:noProof/>
              </w:rPr>
            </w:pPr>
          </w:p>
        </w:tc>
        <w:tc>
          <w:tcPr>
            <w:tcW w:w="5580" w:type="dxa"/>
          </w:tcPr>
          <w:p w14:paraId="1AAEE0D8" w14:textId="77777777" w:rsidR="003A75E8" w:rsidRDefault="003A75E8" w:rsidP="003A75E8">
            <w:pPr>
              <w:pStyle w:val="Heading1"/>
              <w:spacing w:before="0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A75E8" w14:paraId="65125F2F" w14:textId="77777777" w:rsidTr="003A7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66F3C5A7" w14:textId="59E482A2" w:rsidR="003A75E8" w:rsidRPr="003A75E8" w:rsidRDefault="003A75E8" w:rsidP="003A75E8">
            <w:pPr>
              <w:pStyle w:val="Heading1"/>
              <w:spacing w:before="0"/>
              <w:outlineLvl w:val="0"/>
            </w:pPr>
            <w:r>
              <w:t>Antialiasing</w:t>
            </w:r>
          </w:p>
        </w:tc>
        <w:tc>
          <w:tcPr>
            <w:tcW w:w="5580" w:type="dxa"/>
          </w:tcPr>
          <w:p w14:paraId="30F29387" w14:textId="77777777" w:rsidR="003A75E8" w:rsidRPr="003A75E8" w:rsidRDefault="003A75E8" w:rsidP="003A75E8">
            <w:pPr>
              <w:pStyle w:val="Heading1"/>
              <w:spacing w:before="0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A75E8" w14:paraId="47108410" w14:textId="77777777" w:rsidTr="003A75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046C395C" w14:textId="6E145D49" w:rsidR="003A75E8" w:rsidRPr="00560929" w:rsidRDefault="003A75E8" w:rsidP="003A75E8">
            <w:pPr>
              <w:pStyle w:val="Heading1"/>
              <w:spacing w:before="0"/>
              <w:outlineLvl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BD9E2B" wp14:editId="7A9C5E2B">
                  <wp:extent cx="1800000" cy="18000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46E129E1" w14:textId="77777777" w:rsidR="003A75E8" w:rsidRDefault="003A75E8" w:rsidP="003A75E8">
            <w:pPr>
              <w:pStyle w:val="Heading1"/>
              <w:spacing w:before="0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A75E8" w14:paraId="532D772E" w14:textId="77777777" w:rsidTr="003A7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13C790FE" w14:textId="2BD8E87F" w:rsidR="003A75E8" w:rsidRPr="00560929" w:rsidRDefault="003A75E8" w:rsidP="003A75E8">
            <w:pPr>
              <w:pStyle w:val="Heading1"/>
              <w:spacing w:before="0"/>
              <w:outlineLvl w:val="0"/>
              <w:rPr>
                <w:noProof/>
              </w:rPr>
            </w:pPr>
          </w:p>
        </w:tc>
        <w:tc>
          <w:tcPr>
            <w:tcW w:w="5580" w:type="dxa"/>
          </w:tcPr>
          <w:p w14:paraId="6A1217F1" w14:textId="77777777" w:rsidR="003A75E8" w:rsidRDefault="003A75E8" w:rsidP="003A75E8">
            <w:pPr>
              <w:pStyle w:val="Heading1"/>
              <w:spacing w:before="0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A75E8" w14:paraId="66ECFEA5" w14:textId="77777777" w:rsidTr="00D005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2"/>
          </w:tcPr>
          <w:p w14:paraId="5977E084" w14:textId="4E647B2D" w:rsidR="003A75E8" w:rsidRPr="003A75E8" w:rsidRDefault="003A75E8" w:rsidP="003A75E8">
            <w:pPr>
              <w:pStyle w:val="Heading1"/>
              <w:outlineLvl w:val="0"/>
            </w:pPr>
            <w:r>
              <w:t>Cat Triangle Mesh</w:t>
            </w:r>
          </w:p>
        </w:tc>
      </w:tr>
      <w:tr w:rsidR="003A75E8" w14:paraId="164AB7F2" w14:textId="77777777" w:rsidTr="003A7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7600B40C" w14:textId="621774B2" w:rsidR="003A75E8" w:rsidRPr="00560929" w:rsidRDefault="00DD6D2C" w:rsidP="003A75E8">
            <w:pPr>
              <w:pStyle w:val="Heading1"/>
              <w:spacing w:before="0"/>
              <w:outlineLvl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F4FFB6" wp14:editId="6202DA08">
                  <wp:extent cx="1800000" cy="18000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A75E8">
              <w:rPr>
                <w:noProof/>
              </w:rPr>
              <w:drawing>
                <wp:inline distT="0" distB="0" distL="0" distR="0" wp14:anchorId="34E436D2" wp14:editId="0DF820DA">
                  <wp:extent cx="1800000" cy="18000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14081CEF" w14:textId="7851535D" w:rsidR="003A75E8" w:rsidRDefault="00DD6D2C" w:rsidP="003A75E8">
            <w:pPr>
              <w:pStyle w:val="Heading1"/>
              <w:spacing w:before="0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2F7FD0F" wp14:editId="5EB42667">
                  <wp:extent cx="1800000" cy="18000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B89133D" wp14:editId="74B3C17B">
                  <wp:extent cx="1800000" cy="18000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75E8" w14:paraId="1414207E" w14:textId="77777777" w:rsidTr="003A75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5B3DC9C9" w14:textId="0BA48A99" w:rsidR="003A75E8" w:rsidRPr="00560929" w:rsidRDefault="003A75E8" w:rsidP="003A75E8">
            <w:pPr>
              <w:pStyle w:val="Heading1"/>
              <w:spacing w:before="0"/>
              <w:outlineLvl w:val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821F23" wp14:editId="1CF16C7D">
                  <wp:extent cx="1800000" cy="18000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1EC0E326" w14:textId="77777777" w:rsidR="003A75E8" w:rsidRDefault="003A75E8" w:rsidP="003A75E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Max depth length = 5</w:t>
            </w:r>
          </w:p>
          <w:p w14:paraId="3DFC35AB" w14:textId="77777777" w:rsidR="003A75E8" w:rsidRDefault="003A75E8" w:rsidP="003A75E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Rays per pixel = 32</w:t>
            </w:r>
          </w:p>
          <w:p w14:paraId="6C730859" w14:textId="1996D0B0" w:rsidR="003A75E8" w:rsidRDefault="003A75E8" w:rsidP="003A75E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 taken = 47 minutes</w:t>
            </w:r>
          </w:p>
        </w:tc>
      </w:tr>
    </w:tbl>
    <w:p w14:paraId="1F35E173" w14:textId="28E72483" w:rsidR="005109E7" w:rsidRDefault="005109E7" w:rsidP="003A75E8">
      <w:pPr>
        <w:keepNext/>
        <w:spacing w:before="0"/>
      </w:pPr>
    </w:p>
    <w:p w14:paraId="5E471F12" w14:textId="00565B44" w:rsidR="002C68FF" w:rsidRDefault="002C68FF" w:rsidP="003A75E8">
      <w:pPr>
        <w:spacing w:before="0"/>
      </w:pPr>
    </w:p>
    <w:p w14:paraId="493CD0DB" w14:textId="1A9CAD50" w:rsidR="00B659A0" w:rsidRDefault="00B659A0" w:rsidP="003A75E8">
      <w:pPr>
        <w:keepNext/>
        <w:spacing w:before="0"/>
      </w:pPr>
    </w:p>
    <w:p w14:paraId="752CE353" w14:textId="6870D05A" w:rsidR="00B659A0" w:rsidRDefault="00B659A0" w:rsidP="003A75E8">
      <w:pPr>
        <w:keepNext/>
        <w:spacing w:before="0"/>
      </w:pPr>
    </w:p>
    <w:p w14:paraId="400780C4" w14:textId="473D99E7" w:rsidR="00A20D16" w:rsidRDefault="00E96E71" w:rsidP="003A75E8">
      <w:pPr>
        <w:pStyle w:val="Caption"/>
        <w:keepNext/>
        <w:spacing w:before="0"/>
      </w:pPr>
      <w:r>
        <w:t>Beginning of code for the albedo of triangle mesh is commented out in the code.</w:t>
      </w:r>
    </w:p>
    <w:p w14:paraId="094A3862" w14:textId="77777777" w:rsidR="002C68FF" w:rsidRPr="002C68FF" w:rsidRDefault="002C68FF" w:rsidP="003A75E8">
      <w:pPr>
        <w:spacing w:before="0"/>
      </w:pPr>
    </w:p>
    <w:sectPr w:rsidR="002C68FF" w:rsidRPr="002C68FF">
      <w:footerReference w:type="default" r:id="rId27"/>
      <w:headerReference w:type="first" r:id="rId28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6EEABC" w14:textId="77777777" w:rsidR="008512C7" w:rsidRDefault="008512C7">
      <w:pPr>
        <w:spacing w:before="0" w:after="0" w:line="240" w:lineRule="auto"/>
      </w:pPr>
      <w:r>
        <w:separator/>
      </w:r>
    </w:p>
  </w:endnote>
  <w:endnote w:type="continuationSeparator" w:id="0">
    <w:p w14:paraId="3045B6FB" w14:textId="77777777" w:rsidR="008512C7" w:rsidRDefault="008512C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348FFE" w14:textId="77777777" w:rsidR="00C75E5F" w:rsidRDefault="00C75E5F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ECC869" w14:textId="77777777" w:rsidR="008512C7" w:rsidRDefault="008512C7">
      <w:pPr>
        <w:spacing w:before="0" w:after="0" w:line="240" w:lineRule="auto"/>
      </w:pPr>
      <w:r>
        <w:separator/>
      </w:r>
    </w:p>
  </w:footnote>
  <w:footnote w:type="continuationSeparator" w:id="0">
    <w:p w14:paraId="1BE46009" w14:textId="77777777" w:rsidR="008512C7" w:rsidRDefault="008512C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524409" w14:textId="7908D0A0" w:rsidR="00C75E5F" w:rsidRDefault="00C75E5F">
    <w:pPr>
      <w:pStyle w:val="Header"/>
    </w:pPr>
    <w:r>
      <w:t xml:space="preserve">Carolina COSTA LOPES 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CSE306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75D"/>
    <w:rsid w:val="0000488A"/>
    <w:rsid w:val="00084FAB"/>
    <w:rsid w:val="000C4656"/>
    <w:rsid w:val="002C68FF"/>
    <w:rsid w:val="002F68C0"/>
    <w:rsid w:val="00306455"/>
    <w:rsid w:val="00335504"/>
    <w:rsid w:val="003A75E8"/>
    <w:rsid w:val="005109E7"/>
    <w:rsid w:val="00560929"/>
    <w:rsid w:val="005B6E71"/>
    <w:rsid w:val="005C6C14"/>
    <w:rsid w:val="005F6A44"/>
    <w:rsid w:val="00615E67"/>
    <w:rsid w:val="00690B6D"/>
    <w:rsid w:val="0071175D"/>
    <w:rsid w:val="00832427"/>
    <w:rsid w:val="008512C7"/>
    <w:rsid w:val="008C0DD3"/>
    <w:rsid w:val="009E3C59"/>
    <w:rsid w:val="00A20D16"/>
    <w:rsid w:val="00A334B6"/>
    <w:rsid w:val="00AA589B"/>
    <w:rsid w:val="00B659A0"/>
    <w:rsid w:val="00C06667"/>
    <w:rsid w:val="00C75E5F"/>
    <w:rsid w:val="00D30869"/>
    <w:rsid w:val="00D96796"/>
    <w:rsid w:val="00DD6D2C"/>
    <w:rsid w:val="00DF5E62"/>
    <w:rsid w:val="00E374CD"/>
    <w:rsid w:val="00E80A35"/>
    <w:rsid w:val="00E96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0FE202"/>
  <w15:chartTrackingRefBased/>
  <w15:docId w15:val="{F37225D2-7495-45A6-9FEF-718EEF5E3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1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0"/>
    <w:rsid w:val="00A334B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eg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image" Target="media/image15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header" Target="header1.xml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jpeg"/><Relationship Id="rId27" Type="http://schemas.openxmlformats.org/officeDocument/2006/relationships/footer" Target="footer1.xm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Student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604BDEC5A8D438AA79A8BAFD9FCFF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6B410A-800C-4439-9E20-F3D40CE3A250}"/>
      </w:docPartPr>
      <w:docPartBody>
        <w:p w:rsidR="004E65FC" w:rsidRDefault="0066313E">
          <w:pPr>
            <w:pStyle w:val="6604BDEC5A8D438AA79A8BAFD9FCFFD8"/>
          </w:pPr>
          <w:bookmarkStart w:id="0" w:name="_Toc318188228"/>
          <w:bookmarkStart w:id="1" w:name="_Toc318188328"/>
          <w:bookmarkStart w:id="2" w:name="_Toc318189313"/>
          <w:bookmarkStart w:id="3" w:name="_Toc316914651"/>
          <w:bookmarkStart w:id="4" w:name="_Toc316916021"/>
          <w:bookmarkStart w:id="5" w:name="_Toc316919854"/>
          <w:bookmarkStart w:id="6" w:name="_Toc318188229"/>
          <w:bookmarkStart w:id="7" w:name="_Toc318188329"/>
          <w:bookmarkStart w:id="8" w:name="_Toc318189314"/>
          <w:bookmarkStart w:id="9" w:name="_Toc315875746"/>
          <w:bookmarkStart w:id="10" w:name="_Toc316914652"/>
          <w:bookmarkStart w:id="11" w:name="_Toc316916022"/>
          <w:bookmarkStart w:id="12" w:name="_Toc316919855"/>
          <w:bookmarkStart w:id="13" w:name="_Toc318188230"/>
          <w:bookmarkStart w:id="14" w:name="_Toc318188330"/>
          <w:bookmarkStart w:id="15" w:name="_Toc318189315"/>
          <w:bookmarkStart w:id="16" w:name="_Toc315875747"/>
          <w:bookmarkStart w:id="17" w:name="_Toc316914653"/>
          <w:bookmarkStart w:id="18" w:name="_Toc316916023"/>
          <w:bookmarkStart w:id="19" w:name="_Toc316919856"/>
          <w:bookmarkStart w:id="20" w:name="_Toc318188231"/>
          <w:bookmarkStart w:id="21" w:name="_Toc318188331"/>
          <w:bookmarkStart w:id="22" w:name="_Toc318189316"/>
          <w:bookmarkEnd w:id="0"/>
          <w:bookmarkEnd w:id="1"/>
          <w:bookmarkEnd w:id="2"/>
          <w:bookmarkEnd w:id="3"/>
          <w:bookmarkEnd w:id="4"/>
          <w:bookmarkEnd w:id="5"/>
          <w:bookmarkEnd w:id="6"/>
          <w:bookmarkEnd w:id="7"/>
          <w:bookmarkEnd w:id="8"/>
          <w:bookmarkEnd w:id="9"/>
          <w:bookmarkEnd w:id="10"/>
          <w:bookmarkEnd w:id="11"/>
          <w:bookmarkEnd w:id="12"/>
          <w:bookmarkEnd w:id="13"/>
          <w:bookmarkEnd w:id="14"/>
          <w:bookmarkEnd w:id="15"/>
          <w:bookmarkEnd w:id="16"/>
          <w:bookmarkEnd w:id="17"/>
          <w:bookmarkEnd w:id="18"/>
          <w:bookmarkEnd w:id="19"/>
          <w:bookmarkEnd w:id="20"/>
          <w:bookmarkEnd w:id="21"/>
          <w:bookmarkEnd w:id="22"/>
          <w:r>
            <w:t>[Name]</w:t>
          </w:r>
        </w:p>
      </w:docPartBody>
    </w:docPart>
    <w:docPart>
      <w:docPartPr>
        <w:name w:val="0A6AFCA6A08C4FB0AC591ED8A35221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2C1605-FE36-4D31-AA6C-F12E9D8F859D}"/>
      </w:docPartPr>
      <w:docPartBody>
        <w:p w:rsidR="004E65FC" w:rsidRDefault="0066313E">
          <w:pPr>
            <w:pStyle w:val="0A6AFCA6A08C4FB0AC591ED8A35221FD"/>
          </w:pPr>
          <w:r>
            <w:t>[Course Title]</w:t>
          </w:r>
        </w:p>
      </w:docPartBody>
    </w:docPart>
    <w:docPart>
      <w:docPartPr>
        <w:name w:val="8E8B5E9A781847318EC73607AFBE61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0707F8-3CE0-4E6C-8BF4-20FB4D43C144}"/>
      </w:docPartPr>
      <w:docPartBody>
        <w:p w:rsidR="004E65FC" w:rsidRDefault="0066313E">
          <w:pPr>
            <w:pStyle w:val="8E8B5E9A781847318EC73607AFBE610C"/>
          </w:pPr>
          <w: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351"/>
    <w:rsid w:val="00097898"/>
    <w:rsid w:val="00253351"/>
    <w:rsid w:val="004E65FC"/>
    <w:rsid w:val="0066313E"/>
    <w:rsid w:val="00821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4472C4" w:themeColor="accent1"/>
      <w:sz w:val="30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4472C4" w:themeColor="accent1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4472C4" w:themeColor="accent1"/>
      <w:sz w:val="30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4472C4" w:themeColor="accent1"/>
      <w:lang w:val="en-US" w:eastAsia="en-US"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before="120" w:after="200" w:line="264" w:lineRule="auto"/>
    </w:pPr>
    <w:rPr>
      <w:rFonts w:cs="Times New Roman"/>
      <w:color w:val="595959" w:themeColor="text1" w:themeTint="A6"/>
      <w:sz w:val="20"/>
      <w:lang w:val="en-US" w:eastAsia="en-US"/>
    </w:rPr>
  </w:style>
  <w:style w:type="paragraph" w:customStyle="1" w:styleId="484E409483C7430FB1CD71CB52B8219D">
    <w:name w:val="484E409483C7430FB1CD71CB52B8219D"/>
  </w:style>
  <w:style w:type="paragraph" w:customStyle="1" w:styleId="6604BDEC5A8D438AA79A8BAFD9FCFFD8">
    <w:name w:val="6604BDEC5A8D438AA79A8BAFD9FCFFD8"/>
  </w:style>
  <w:style w:type="paragraph" w:customStyle="1" w:styleId="0A6AFCA6A08C4FB0AC591ED8A35221FD">
    <w:name w:val="0A6AFCA6A08C4FB0AC591ED8A35221FD"/>
  </w:style>
  <w:style w:type="paragraph" w:customStyle="1" w:styleId="8E8B5E9A781847318EC73607AFBE610C">
    <w:name w:val="8E8B5E9A781847318EC73607AFBE610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Spring 2020</PublishDate>
  <Abstract/>
  <CompanyAddress/>
  <CompanyPhone/>
  <CompanyFax/>
  <CompanyEmail/>
</CoverPageProperties>
</file>

<file path=customXml/item2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6B0418-D7D4-4AB0-98C7-3E16C42A92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43CB513-AB17-401B-8A7A-EA59ADBF7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StudentReport.dotx</Template>
  <TotalTime>4350</TotalTime>
  <Pages>6</Pages>
  <Words>177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Ray-tracer</vt:lpstr>
    </vt:vector>
  </TitlesOfParts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Ray-tracer</dc:title>
  <dc:subject>CSE306</dc:subject>
  <dc:creator>Carolina Lopes</dc:creator>
  <cp:keywords>CSE306</cp:keywords>
  <cp:lastModifiedBy>Carolina Lopes</cp:lastModifiedBy>
  <cp:revision>17</cp:revision>
  <dcterms:created xsi:type="dcterms:W3CDTF">2020-04-19T13:40:00Z</dcterms:created>
  <dcterms:modified xsi:type="dcterms:W3CDTF">2020-05-03T21:25:00Z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